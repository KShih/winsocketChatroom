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1D8" w:rsidRPr="004F2FEB" w:rsidRDefault="00C67E83" w:rsidP="004F2FEB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1A55E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快取圖案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oundrect w14:anchorId="6625B674" id="快取圖案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1A55E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矩形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99656B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3347BB" w:rsidRDefault="003347BB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9656B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3347BB" w:rsidRDefault="00C67E83" w:rsidP="00023A9C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99656B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Winsock_FinalProject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</w:tr>
                                <w:tr w:rsidR="0099656B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3347BB" w:rsidRDefault="003347BB">
                                      <w:pPr>
                                        <w:pStyle w:val="af5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9656B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3347BB" w:rsidRDefault="00C67E83" w:rsidP="00CE0DAD">
                                      <w:pPr>
                                        <w:pStyle w:val="af5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caps/>
                                            <w:color w:val="D34817" w:themeColor="accent1"/>
                                            <w:sz w:val="36"/>
                                            <w:szCs w:val="36"/>
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<w14:textOutline w14:w="4495" w14:cap="flat" w14:cmpd="sng" w14:algn="ctr">
                                              <w14:solidFill>
                                                <w14:schemeClr w14:val="accent4">
                                                  <w14:shade w14:val="50000"/>
                                                  <w14:satMod w14:val="120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  <w14:gs w14:pos="43000">
                                                    <w14:schemeClr w14:val="accent4"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48000">
                                                    <w14:schemeClr w14:val="accent4">
                                                      <w14:shade w14:val="85000"/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10000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id w:val="1652111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CE0DAD">
                                            <w:rPr>
                                              <w:rFonts w:hint="eastAsia"/>
                                              <w:b/>
                                              <w:caps/>
                                              <w:color w:val="D34817" w:themeColor="accent1"/>
                                              <w:sz w:val="36"/>
                                              <w:szCs w:val="36"/>
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<w14:textOutline w14:w="4495" w14:cap="flat" w14:cmpd="sng" w14:algn="ctr">
                                                <w14:solidFill>
                                                  <w14:schemeClr w14:val="accent4">
                                                    <w14:shade w14:val="50000"/>
                                                    <w14:satMod w14:val="120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  <w14:gs w14:pos="43000">
                                                      <w14:schemeClr w14:val="accent4"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48000">
                                                      <w14:schemeClr w14:val="accent4">
                                                        <w14:shade w14:val="85000"/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10000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UDP</w:t>
                                          </w:r>
                                          <w:r w:rsidR="00CE0DAD" w:rsidRPr="00CE0DAD">
                                            <w:rPr>
                                              <w:rFonts w:hint="eastAsia"/>
                                              <w:b/>
                                              <w:caps/>
                                              <w:color w:val="D34817" w:themeColor="accent1"/>
                                              <w:sz w:val="36"/>
                                              <w:szCs w:val="36"/>
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<w14:textOutline w14:w="4495" w14:cap="flat" w14:cmpd="sng" w14:algn="ctr">
                                                <w14:solidFill>
                                                  <w14:schemeClr w14:val="accent4">
                                                    <w14:shade w14:val="50000"/>
                                                    <w14:satMod w14:val="120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  <w14:gs w14:pos="43000">
                                                      <w14:schemeClr w14:val="accent4"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48000">
                                                      <w14:schemeClr w14:val="accent4">
                                                        <w14:shade w14:val="85000"/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10000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聊天室</w:t>
                                          </w:r>
                                          <w:r w:rsidR="0099656B">
                                            <w:rPr>
                                              <w:rFonts w:hint="eastAsia"/>
                                              <w:b/>
                                              <w:caps/>
                                              <w:color w:val="D34817" w:themeColor="accent1"/>
                                              <w:sz w:val="36"/>
                                              <w:szCs w:val="36"/>
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<w14:textOutline w14:w="4495" w14:cap="flat" w14:cmpd="sng" w14:algn="ctr">
                                                <w14:solidFill>
                                                  <w14:schemeClr w14:val="accent4">
                                                    <w14:shade w14:val="50000"/>
                                                    <w14:satMod w14:val="120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  <w14:gs w14:pos="43000">
                                                      <w14:schemeClr w14:val="accent4"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48000">
                                                      <w14:schemeClr w14:val="accent4">
                                                        <w14:shade w14:val="85000"/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10000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+</w:t>
                                          </w:r>
                                          <w:r w:rsidR="0099656B">
                                            <w:rPr>
                                              <w:rFonts w:hint="eastAsia"/>
                                              <w:b/>
                                              <w:caps/>
                                              <w:color w:val="D34817" w:themeColor="accent1"/>
                                              <w:sz w:val="36"/>
                                              <w:szCs w:val="36"/>
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<w14:textOutline w14:w="4495" w14:cap="flat" w14:cmpd="sng" w14:algn="ctr">
                                                <w14:solidFill>
                                                  <w14:schemeClr w14:val="accent4">
                                                    <w14:shade w14:val="50000"/>
                                                    <w14:satMod w14:val="120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  <w14:gs w14:pos="43000">
                                                      <w14:schemeClr w14:val="accent4"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48000">
                                                      <w14:schemeClr w14:val="accent4">
                                                        <w14:shade w14:val="85000"/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10000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傳送圖片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3347BB" w:rsidRDefault="003347BB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矩形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99656B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3347BB" w:rsidRDefault="003347BB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9656B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3347BB" w:rsidRDefault="00C67E83" w:rsidP="00023A9C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99656B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Winsock_FinalProject</w:t>
                                    </w:r>
                                    <w:proofErr w:type="spellEnd"/>
                                  </w:sdtContent>
                                </w:sdt>
                              </w:p>
                            </w:tc>
                          </w:tr>
                          <w:tr w:rsidR="0099656B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3347BB" w:rsidRDefault="003347BB">
                                <w:pPr>
                                  <w:pStyle w:val="af5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9656B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3347BB" w:rsidRDefault="00C67E83" w:rsidP="00CE0DAD">
                                <w:pPr>
                                  <w:pStyle w:val="af5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D34817" w:themeColor="accent1"/>
                                      <w:sz w:val="36"/>
                                      <w:szCs w:val="36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id w:val="1652111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E0DAD">
                                      <w:rPr>
                                        <w:rFonts w:hint="eastAsia"/>
                                        <w:b/>
                                        <w:caps/>
                                        <w:color w:val="D34817" w:themeColor="accent1"/>
                                        <w:sz w:val="36"/>
                                        <w:szCs w:val="36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UDP</w:t>
                                    </w:r>
                                    <w:r w:rsidR="00CE0DAD" w:rsidRPr="00CE0DAD">
                                      <w:rPr>
                                        <w:rFonts w:hint="eastAsia"/>
                                        <w:b/>
                                        <w:caps/>
                                        <w:color w:val="D34817" w:themeColor="accent1"/>
                                        <w:sz w:val="36"/>
                                        <w:szCs w:val="36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聊天室</w:t>
                                    </w:r>
                                    <w:r w:rsidR="0099656B">
                                      <w:rPr>
                                        <w:rFonts w:hint="eastAsia"/>
                                        <w:b/>
                                        <w:caps/>
                                        <w:color w:val="D34817" w:themeColor="accent1"/>
                                        <w:sz w:val="36"/>
                                        <w:szCs w:val="36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+</w:t>
                                    </w:r>
                                    <w:r w:rsidR="0099656B">
                                      <w:rPr>
                                        <w:rFonts w:hint="eastAsia"/>
                                        <w:b/>
                                        <w:caps/>
                                        <w:color w:val="D34817" w:themeColor="accent1"/>
                                        <w:sz w:val="36"/>
                                        <w:szCs w:val="36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傳送圖片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3347BB" w:rsidRDefault="003347B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A55E7">
            <w:br w:type="page"/>
          </w:r>
        </w:sdtContent>
      </w:sdt>
    </w:p>
    <w:p w:rsidR="003E5A94" w:rsidRDefault="0099656B" w:rsidP="00527D4C">
      <w:pPr>
        <w:pStyle w:val="a4"/>
        <w:numPr>
          <w:ilvl w:val="0"/>
          <w:numId w:val="16"/>
        </w:numPr>
        <w:jc w:val="left"/>
      </w:pPr>
      <w:r>
        <w:rPr>
          <w:rFonts w:hint="eastAsia"/>
        </w:rPr>
        <w:lastRenderedPageBreak/>
        <w:t>專題摘要</w:t>
      </w:r>
      <w:r w:rsidR="003E5A94">
        <w:rPr>
          <w:rFonts w:hint="eastAsia"/>
        </w:rPr>
        <w:t>：</w:t>
      </w:r>
    </w:p>
    <w:p w:rsidR="0033526A" w:rsidRPr="0099656B" w:rsidRDefault="0099656B" w:rsidP="0099656B">
      <w:pPr>
        <w:pStyle w:val="afd"/>
        <w:numPr>
          <w:ilvl w:val="1"/>
          <w:numId w:val="16"/>
        </w:numPr>
        <w:ind w:leftChars="0"/>
        <w:rPr>
          <w:rFonts w:asciiTheme="majorEastAsia" w:eastAsiaTheme="majorEastAsia" w:hAnsiTheme="majorEastAsia" w:hint="eastAsia"/>
          <w:color w:val="0070C0"/>
        </w:rPr>
      </w:pPr>
      <w:r w:rsidRPr="0099656B">
        <w:rPr>
          <w:rFonts w:asciiTheme="majorEastAsia" w:eastAsiaTheme="majorEastAsia" w:hAnsiTheme="majorEastAsia" w:hint="eastAsia"/>
          <w:color w:val="0070C0"/>
        </w:rPr>
        <w:t>將聊天室架構精簡化</w:t>
      </w:r>
    </w:p>
    <w:p w:rsidR="0099656B" w:rsidRPr="0099656B" w:rsidRDefault="0099656B" w:rsidP="0099656B">
      <w:pPr>
        <w:pStyle w:val="afd"/>
        <w:numPr>
          <w:ilvl w:val="1"/>
          <w:numId w:val="16"/>
        </w:numPr>
        <w:ind w:leftChars="0"/>
        <w:rPr>
          <w:rFonts w:asciiTheme="majorEastAsia" w:eastAsiaTheme="majorEastAsia" w:hAnsiTheme="majorEastAsia" w:hint="eastAsia"/>
          <w:color w:val="0070C0"/>
        </w:rPr>
      </w:pPr>
      <w:r w:rsidRPr="0099656B">
        <w:rPr>
          <w:rFonts w:asciiTheme="majorEastAsia" w:eastAsiaTheme="majorEastAsia" w:hAnsiTheme="majorEastAsia" w:hint="eastAsia"/>
          <w:color w:val="0070C0"/>
        </w:rPr>
        <w:t>傳送圖片－</w:t>
      </w:r>
      <w:proofErr w:type="gramStart"/>
      <w:r w:rsidRPr="0099656B">
        <w:rPr>
          <w:rFonts w:asciiTheme="majorEastAsia" w:eastAsiaTheme="majorEastAsia" w:hAnsiTheme="majorEastAsia" w:hint="eastAsia"/>
          <w:color w:val="0070C0"/>
        </w:rPr>
        <w:t>不</w:t>
      </w:r>
      <w:proofErr w:type="gramEnd"/>
      <w:r w:rsidRPr="0099656B">
        <w:rPr>
          <w:rFonts w:asciiTheme="majorEastAsia" w:eastAsiaTheme="majorEastAsia" w:hAnsiTheme="majorEastAsia" w:hint="eastAsia"/>
          <w:color w:val="0070C0"/>
        </w:rPr>
        <w:t>侷限於文字的傳送</w:t>
      </w:r>
    </w:p>
    <w:p w:rsidR="00704061" w:rsidRDefault="0099656B" w:rsidP="00704061">
      <w:pPr>
        <w:pStyle w:val="a4"/>
        <w:numPr>
          <w:ilvl w:val="0"/>
          <w:numId w:val="16"/>
        </w:numPr>
        <w:jc w:val="left"/>
        <w:rPr>
          <w:rFonts w:hint="eastAsia"/>
        </w:rPr>
      </w:pPr>
      <w:r>
        <w:rPr>
          <w:rFonts w:hint="eastAsia"/>
        </w:rPr>
        <w:t>功能說明</w:t>
      </w:r>
      <w:r w:rsidR="00527D4C">
        <w:rPr>
          <w:rFonts w:hint="eastAsia"/>
        </w:rPr>
        <w:t>：</w:t>
      </w:r>
    </w:p>
    <w:p w:rsidR="0099656B" w:rsidRDefault="0099656B" w:rsidP="0099656B">
      <w:pPr>
        <w:pStyle w:val="afd"/>
        <w:numPr>
          <w:ilvl w:val="1"/>
          <w:numId w:val="16"/>
        </w:numPr>
        <w:ind w:leftChars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傳送圖片－打破整個學期都是傳送文字的限制</w:t>
      </w:r>
    </w:p>
    <w:p w:rsidR="0099656B" w:rsidRDefault="0099656B" w:rsidP="0099656B">
      <w:pPr>
        <w:pStyle w:val="afd"/>
        <w:numPr>
          <w:ilvl w:val="1"/>
          <w:numId w:val="16"/>
        </w:numPr>
        <w:ind w:leftChars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Client隨時可以傳送訊息－無任何等待</w:t>
      </w:r>
    </w:p>
    <w:p w:rsidR="0099656B" w:rsidRDefault="0099656B" w:rsidP="0099656B">
      <w:pPr>
        <w:pStyle w:val="afd"/>
        <w:numPr>
          <w:ilvl w:val="1"/>
          <w:numId w:val="16"/>
        </w:numPr>
        <w:ind w:leftChars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Server 可以完全掌握每</w:t>
      </w:r>
      <w:proofErr w:type="gramStart"/>
      <w:r>
        <w:rPr>
          <w:rFonts w:asciiTheme="majorEastAsia" w:eastAsiaTheme="majorEastAsia" w:hAnsiTheme="majorEastAsia" w:hint="eastAsia"/>
        </w:rPr>
        <w:t>個</w:t>
      </w:r>
      <w:proofErr w:type="gramEnd"/>
      <w:r>
        <w:rPr>
          <w:rFonts w:asciiTheme="majorEastAsia" w:eastAsiaTheme="majorEastAsia" w:hAnsiTheme="majorEastAsia" w:hint="eastAsia"/>
        </w:rPr>
        <w:t>Client的IP位置</w:t>
      </w:r>
    </w:p>
    <w:p w:rsidR="0099656B" w:rsidRDefault="0099656B" w:rsidP="0099656B">
      <w:pPr>
        <w:pStyle w:val="afd"/>
        <w:numPr>
          <w:ilvl w:val="1"/>
          <w:numId w:val="16"/>
        </w:numPr>
        <w:ind w:leftChars="0"/>
        <w:rPr>
          <w:rFonts w:asciiTheme="majorEastAsia" w:eastAsiaTheme="majorEastAsia" w:hAnsiTheme="majorEastAsia" w:hint="eastAsia"/>
        </w:rPr>
      </w:pPr>
      <w:r w:rsidRPr="0099656B">
        <w:rPr>
          <w:rFonts w:asciiTheme="majorEastAsia" w:eastAsiaTheme="majorEastAsia" w:hAnsiTheme="majorEastAsia" w:hint="eastAsia"/>
        </w:rPr>
        <w:t>動態顯示Client連線情形</w:t>
      </w:r>
    </w:p>
    <w:p w:rsidR="009E1223" w:rsidRPr="0099656B" w:rsidRDefault="009E1223" w:rsidP="0099656B">
      <w:pPr>
        <w:pStyle w:val="afd"/>
        <w:numPr>
          <w:ilvl w:val="1"/>
          <w:numId w:val="16"/>
        </w:numPr>
        <w:ind w:leftChars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顯示聊天室使用者列表</w:t>
      </w:r>
    </w:p>
    <w:p w:rsidR="0030342D" w:rsidRDefault="0099656B" w:rsidP="009E1223">
      <w:pPr>
        <w:pStyle w:val="afd"/>
        <w:numPr>
          <w:ilvl w:val="1"/>
          <w:numId w:val="16"/>
        </w:numPr>
        <w:ind w:leftChars="0"/>
        <w:rPr>
          <w:rFonts w:asciiTheme="majorEastAsia" w:eastAsiaTheme="majorEastAsia" w:hAnsiTheme="majorEastAsia"/>
        </w:rPr>
      </w:pPr>
      <w:r w:rsidRPr="0099656B">
        <w:rPr>
          <w:rFonts w:asciiTheme="majorEastAsia" w:eastAsiaTheme="majorEastAsia" w:hAnsiTheme="majorEastAsia" w:hint="eastAsia"/>
        </w:rPr>
        <w:t>無上限的連線人數</w:t>
      </w:r>
    </w:p>
    <w:p w:rsidR="0099656B" w:rsidRPr="0030342D" w:rsidRDefault="0030342D" w:rsidP="0030342D">
      <w:pPr>
        <w:spacing w:after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:rsidR="00206E19" w:rsidRDefault="00206E19" w:rsidP="00CD34B3">
      <w:pPr>
        <w:pStyle w:val="a4"/>
        <w:numPr>
          <w:ilvl w:val="0"/>
          <w:numId w:val="16"/>
        </w:numPr>
        <w:jc w:val="left"/>
        <w:rPr>
          <w:rFonts w:hint="eastAsia"/>
        </w:rPr>
      </w:pPr>
      <w:r>
        <w:rPr>
          <w:rFonts w:hint="eastAsia"/>
        </w:rPr>
        <w:lastRenderedPageBreak/>
        <w:t>程式簡述：</w:t>
      </w:r>
    </w:p>
    <w:p w:rsidR="009E1223" w:rsidRDefault="009E1223" w:rsidP="009E1223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t>課程所教：</w:t>
      </w:r>
    </w:p>
    <w:p w:rsidR="009E1223" w:rsidRDefault="009E1223" w:rsidP="009E1223">
      <w:pPr>
        <w:pStyle w:val="afd"/>
        <w:numPr>
          <w:ilvl w:val="2"/>
          <w:numId w:val="16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單播傳送</w:t>
      </w:r>
      <w:proofErr w:type="gramEnd"/>
    </w:p>
    <w:p w:rsidR="009E1223" w:rsidRDefault="009E1223" w:rsidP="009E1223">
      <w:pPr>
        <w:pStyle w:val="afd"/>
        <w:numPr>
          <w:ilvl w:val="2"/>
          <w:numId w:val="16"/>
        </w:numPr>
        <w:ind w:leftChars="0"/>
        <w:rPr>
          <w:rFonts w:hint="eastAsia"/>
        </w:rPr>
      </w:pPr>
      <w:r>
        <w:rPr>
          <w:rFonts w:hint="eastAsia"/>
        </w:rPr>
        <w:t>群播傳送</w:t>
      </w:r>
    </w:p>
    <w:p w:rsidR="009E1223" w:rsidRDefault="009E1223" w:rsidP="009E1223">
      <w:pPr>
        <w:pStyle w:val="afd"/>
        <w:numPr>
          <w:ilvl w:val="2"/>
          <w:numId w:val="16"/>
        </w:numPr>
        <w:ind w:leftChars="0"/>
        <w:rPr>
          <w:rFonts w:hint="eastAsia"/>
        </w:rPr>
      </w:pPr>
      <w:r>
        <w:rPr>
          <w:rFonts w:hint="eastAsia"/>
        </w:rPr>
        <w:t>Non-Blocking</w:t>
      </w:r>
    </w:p>
    <w:p w:rsidR="009E1223" w:rsidRDefault="009E1223" w:rsidP="009E1223">
      <w:pPr>
        <w:pStyle w:val="afd"/>
        <w:ind w:leftChars="0" w:left="1440"/>
        <w:rPr>
          <w:rFonts w:hint="eastAsia"/>
        </w:rPr>
      </w:pPr>
    </w:p>
    <w:p w:rsidR="009E1223" w:rsidRDefault="009E1223" w:rsidP="009E1223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t>自行設計：</w:t>
      </w:r>
    </w:p>
    <w:p w:rsidR="009E1223" w:rsidRDefault="009E1223" w:rsidP="009E1223">
      <w:pPr>
        <w:pStyle w:val="afd"/>
        <w:numPr>
          <w:ilvl w:val="2"/>
          <w:numId w:val="16"/>
        </w:numPr>
        <w:ind w:leftChars="0"/>
        <w:rPr>
          <w:rFonts w:hint="eastAsia"/>
        </w:rPr>
      </w:pPr>
      <w:r>
        <w:rPr>
          <w:rFonts w:hint="eastAsia"/>
        </w:rPr>
        <w:t>讀入圖片以</w:t>
      </w:r>
      <w:r>
        <w:rPr>
          <w:rFonts w:hint="eastAsia"/>
        </w:rPr>
        <w:t>Binary</w:t>
      </w:r>
      <w:r>
        <w:rPr>
          <w:rFonts w:hint="eastAsia"/>
        </w:rPr>
        <w:t>型態去處理</w:t>
      </w:r>
    </w:p>
    <w:p w:rsidR="009E1223" w:rsidRDefault="009E1223" w:rsidP="009E1223">
      <w:pPr>
        <w:pStyle w:val="afd"/>
        <w:numPr>
          <w:ilvl w:val="2"/>
          <w:numId w:val="16"/>
        </w:numPr>
        <w:ind w:leftChars="0"/>
        <w:rPr>
          <w:rFonts w:hint="eastAsia"/>
        </w:rPr>
      </w:pPr>
      <w:r>
        <w:rPr>
          <w:rFonts w:hint="eastAsia"/>
        </w:rPr>
        <w:t>將大圖片切割成數</w:t>
      </w:r>
      <w:proofErr w:type="gramStart"/>
      <w:r>
        <w:rPr>
          <w:rFonts w:hint="eastAsia"/>
        </w:rPr>
        <w:t>個小封包串流傳</w:t>
      </w:r>
      <w:proofErr w:type="gramEnd"/>
      <w:r>
        <w:rPr>
          <w:rFonts w:hint="eastAsia"/>
        </w:rPr>
        <w:t>送</w:t>
      </w:r>
    </w:p>
    <w:p w:rsidR="009E1223" w:rsidRDefault="009E1223" w:rsidP="009E1223">
      <w:pPr>
        <w:pStyle w:val="afd"/>
        <w:numPr>
          <w:ilvl w:val="2"/>
          <w:numId w:val="16"/>
        </w:numPr>
        <w:ind w:leftChars="0"/>
        <w:rPr>
          <w:rFonts w:hint="eastAsia"/>
        </w:rPr>
      </w:pPr>
      <w:r>
        <w:rPr>
          <w:rFonts w:hint="eastAsia"/>
        </w:rPr>
        <w:t>將數個小圖片封包組合成完整圖片檔案</w:t>
      </w:r>
    </w:p>
    <w:p w:rsidR="009E1223" w:rsidRDefault="009E1223" w:rsidP="009E1223">
      <w:pPr>
        <w:pStyle w:val="afd"/>
        <w:numPr>
          <w:ilvl w:val="2"/>
          <w:numId w:val="16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kbhit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－動態抓取使用者鍵盤輸入情形</w:t>
      </w:r>
    </w:p>
    <w:p w:rsidR="0030342D" w:rsidRDefault="0030342D" w:rsidP="0030342D">
      <w:pPr>
        <w:pStyle w:val="afd"/>
        <w:ind w:leftChars="0" w:left="840"/>
        <w:rPr>
          <w:rFonts w:hint="eastAsia"/>
        </w:rPr>
      </w:pPr>
    </w:p>
    <w:p w:rsidR="0030342D" w:rsidRDefault="0030342D" w:rsidP="0030342D">
      <w:pPr>
        <w:rPr>
          <w:rFonts w:hint="eastAsia"/>
        </w:rPr>
      </w:pPr>
      <w:r w:rsidRPr="0030342D">
        <w:rPr>
          <w:rFonts w:hint="eastAsia"/>
          <w:b/>
        </w:rPr>
        <w:t>程式架構圖</w:t>
      </w:r>
      <w:r>
        <w:rPr>
          <w:rFonts w:hint="eastAsia"/>
        </w:rPr>
        <w:t>：</w:t>
      </w:r>
    </w:p>
    <w:p w:rsidR="0030342D" w:rsidRDefault="0030342D" w:rsidP="0030342D">
      <w:pPr>
        <w:rPr>
          <w:rFonts w:hint="eastAsia"/>
        </w:rPr>
      </w:pPr>
      <w:r>
        <w:rPr>
          <w:noProof/>
        </w:rPr>
        <w:drawing>
          <wp:inline distT="0" distB="0" distL="0" distR="0" wp14:anchorId="4F78F177" wp14:editId="45435E2B">
            <wp:extent cx="5827923" cy="4404825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547" t="24286" r="11644" b="6071"/>
                    <a:stretch/>
                  </pic:blipFill>
                  <pic:spPr bwMode="auto">
                    <a:xfrm>
                      <a:off x="0" y="0"/>
                      <a:ext cx="5828126" cy="440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42D" w:rsidRDefault="0030342D" w:rsidP="0030342D">
      <w:pPr>
        <w:rPr>
          <w:rFonts w:hint="eastAsia"/>
        </w:rPr>
      </w:pPr>
      <w:r w:rsidRPr="0030342D">
        <w:rPr>
          <w:rFonts w:hint="eastAsia"/>
          <w:b/>
        </w:rPr>
        <w:lastRenderedPageBreak/>
        <w:t>程式</w:t>
      </w:r>
      <w:r>
        <w:rPr>
          <w:rFonts w:hint="eastAsia"/>
          <w:b/>
        </w:rPr>
        <w:t>遭遇的困難</w:t>
      </w:r>
      <w:r>
        <w:rPr>
          <w:rFonts w:hint="eastAsia"/>
        </w:rPr>
        <w:t>：</w:t>
      </w:r>
    </w:p>
    <w:p w:rsidR="0030342D" w:rsidRDefault="0030342D" w:rsidP="0030342D">
      <w:r>
        <w:rPr>
          <w:noProof/>
        </w:rPr>
        <w:drawing>
          <wp:inline distT="0" distB="0" distL="0" distR="0" wp14:anchorId="45A4888C" wp14:editId="01DB58F6">
            <wp:extent cx="5684704" cy="2867807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511" t="24287" r="5218" b="15356"/>
                    <a:stretch/>
                  </pic:blipFill>
                  <pic:spPr bwMode="auto">
                    <a:xfrm>
                      <a:off x="0" y="0"/>
                      <a:ext cx="5684902" cy="286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E19" w:rsidRDefault="009E1223" w:rsidP="009E1223">
      <w:pPr>
        <w:pStyle w:val="a4"/>
        <w:numPr>
          <w:ilvl w:val="0"/>
          <w:numId w:val="16"/>
        </w:numPr>
        <w:jc w:val="left"/>
        <w:rPr>
          <w:rFonts w:hint="eastAsia"/>
        </w:rPr>
      </w:pPr>
      <w:r>
        <w:rPr>
          <w:rFonts w:hint="eastAsia"/>
        </w:rPr>
        <w:t>執行畫面</w:t>
      </w:r>
      <w:r w:rsidR="0005193C">
        <w:rPr>
          <w:rFonts w:hint="eastAsia"/>
        </w:rPr>
        <w:t>：</w:t>
      </w:r>
    </w:p>
    <w:p w:rsidR="00595822" w:rsidRDefault="00595822" w:rsidP="00595822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t>取得</w:t>
      </w:r>
      <w:r>
        <w:rPr>
          <w:rFonts w:hint="eastAsia"/>
        </w:rPr>
        <w:t>Server IP</w:t>
      </w:r>
      <w:r>
        <w:rPr>
          <w:rFonts w:hint="eastAsia"/>
        </w:rPr>
        <w:t>位置</w:t>
      </w:r>
    </w:p>
    <w:p w:rsidR="00700C9E" w:rsidRDefault="00595822" w:rsidP="00595822">
      <w:pPr>
        <w:pStyle w:val="afd"/>
        <w:ind w:leftChars="0" w:left="840"/>
      </w:pPr>
      <w:r>
        <w:rPr>
          <w:noProof/>
        </w:rPr>
        <w:drawing>
          <wp:inline distT="0" distB="0" distL="0" distR="0" wp14:anchorId="52E56B8C" wp14:editId="553F034A">
            <wp:extent cx="5155894" cy="3422822"/>
            <wp:effectExtent l="0" t="0" r="6985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667" t="21071" r="35540" b="22500"/>
                    <a:stretch/>
                  </pic:blipFill>
                  <pic:spPr bwMode="auto">
                    <a:xfrm>
                      <a:off x="0" y="0"/>
                      <a:ext cx="5156075" cy="342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822" w:rsidRDefault="00700C9E" w:rsidP="00700C9E">
      <w:pPr>
        <w:spacing w:after="200"/>
        <w:rPr>
          <w:rFonts w:hint="eastAsia"/>
        </w:rPr>
      </w:pPr>
      <w:r>
        <w:br w:type="page"/>
      </w:r>
    </w:p>
    <w:p w:rsidR="00595822" w:rsidRPr="00700C9E" w:rsidRDefault="00595822" w:rsidP="00700C9E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lastRenderedPageBreak/>
        <w:t>更改</w:t>
      </w:r>
      <w:r>
        <w:rPr>
          <w:rFonts w:hint="eastAsia"/>
        </w:rPr>
        <w:t>Client 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 xml:space="preserve"> </w:t>
      </w:r>
      <w:r>
        <w:t xml:space="preserve">#define SERVER_IP </w:t>
      </w:r>
      <w:r>
        <w:rPr>
          <w:rFonts w:hint="eastAsia"/>
        </w:rPr>
        <w:t xml:space="preserve"> </w:t>
      </w:r>
      <w:r>
        <w:rPr>
          <w:rFonts w:hint="eastAsia"/>
        </w:rPr>
        <w:t>的部分</w:t>
      </w:r>
    </w:p>
    <w:p w:rsidR="00595822" w:rsidRDefault="00595822" w:rsidP="00595822">
      <w:pPr>
        <w:pStyle w:val="afd"/>
        <w:ind w:leftChars="0" w:left="840"/>
        <w:rPr>
          <w:rFonts w:hint="eastAsia"/>
        </w:rPr>
      </w:pPr>
      <w:r>
        <w:rPr>
          <w:noProof/>
        </w:rPr>
        <w:drawing>
          <wp:inline distT="0" distB="0" distL="0" distR="0" wp14:anchorId="4AECDA7F" wp14:editId="7532A0CB">
            <wp:extent cx="5180683" cy="2181340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446" t="5000" r="38954" b="57857"/>
                    <a:stretch/>
                  </pic:blipFill>
                  <pic:spPr bwMode="auto">
                    <a:xfrm>
                      <a:off x="0" y="0"/>
                      <a:ext cx="5180864" cy="218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C9E" w:rsidRDefault="00595822" w:rsidP="00700C9E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t>執行</w:t>
      </w:r>
      <w:r>
        <w:rPr>
          <w:rFonts w:hint="eastAsia"/>
        </w:rPr>
        <w:t>Server</w:t>
      </w:r>
      <w:r>
        <w:rPr>
          <w:rFonts w:hint="eastAsia"/>
        </w:rPr>
        <w:t>後執行</w:t>
      </w:r>
      <w:r>
        <w:rPr>
          <w:rFonts w:hint="eastAsia"/>
        </w:rPr>
        <w:t xml:space="preserve"> Client</w:t>
      </w:r>
      <w:r>
        <w:rPr>
          <w:rFonts w:hint="eastAsia"/>
        </w:rPr>
        <w:t>，</w:t>
      </w:r>
      <w:r>
        <w:rPr>
          <w:rFonts w:hint="eastAsia"/>
        </w:rPr>
        <w:t xml:space="preserve">Client </w:t>
      </w:r>
      <w:r>
        <w:rPr>
          <w:rFonts w:hint="eastAsia"/>
        </w:rPr>
        <w:t>按下</w:t>
      </w:r>
      <w:proofErr w:type="gramStart"/>
      <w:r>
        <w:t>’</w:t>
      </w:r>
      <w:proofErr w:type="gramEnd"/>
      <w:r>
        <w:rPr>
          <w:rFonts w:hint="eastAsia"/>
        </w:rPr>
        <w:t>a</w:t>
      </w:r>
      <w:proofErr w:type="gramStart"/>
      <w:r>
        <w:t>’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輸入暱稱</w:t>
      </w:r>
    </w:p>
    <w:p w:rsidR="00700C9E" w:rsidRDefault="00595822" w:rsidP="00595822">
      <w:pPr>
        <w:pStyle w:val="afd"/>
        <w:ind w:leftChars="0" w:left="840"/>
      </w:pPr>
      <w:r>
        <w:rPr>
          <w:noProof/>
        </w:rPr>
        <w:drawing>
          <wp:inline distT="0" distB="0" distL="0" distR="0" wp14:anchorId="1453327D" wp14:editId="325EFBFB">
            <wp:extent cx="5179717" cy="4959178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270" r="35339" b="19303"/>
                    <a:stretch/>
                  </pic:blipFill>
                  <pic:spPr bwMode="auto">
                    <a:xfrm>
                      <a:off x="0" y="0"/>
                      <a:ext cx="5178108" cy="495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822" w:rsidRDefault="00700C9E" w:rsidP="00700C9E">
      <w:pPr>
        <w:spacing w:after="200"/>
        <w:rPr>
          <w:rFonts w:hint="eastAsia"/>
        </w:rPr>
      </w:pPr>
      <w:r>
        <w:br w:type="page"/>
      </w:r>
    </w:p>
    <w:p w:rsidR="00595822" w:rsidRDefault="00595822" w:rsidP="00595822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lastRenderedPageBreak/>
        <w:t>按下</w:t>
      </w:r>
      <w:r>
        <w:rPr>
          <w:rFonts w:hint="eastAsia"/>
        </w:rPr>
        <w:t>t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顯示連入的</w:t>
      </w:r>
      <w:proofErr w:type="gramEnd"/>
      <w:r>
        <w:rPr>
          <w:rFonts w:hint="eastAsia"/>
        </w:rPr>
        <w:t>使用者列表</w:t>
      </w:r>
    </w:p>
    <w:p w:rsidR="00700C9E" w:rsidRDefault="00595822" w:rsidP="00595822">
      <w:pPr>
        <w:ind w:left="480"/>
      </w:pPr>
      <w:r>
        <w:rPr>
          <w:noProof/>
        </w:rPr>
        <w:drawing>
          <wp:inline distT="0" distB="0" distL="0" distR="0" wp14:anchorId="1066E2E4" wp14:editId="3FA8069C">
            <wp:extent cx="5133860" cy="6014563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868" r="35138"/>
                    <a:stretch/>
                  </pic:blipFill>
                  <pic:spPr bwMode="auto">
                    <a:xfrm>
                      <a:off x="0" y="0"/>
                      <a:ext cx="5134039" cy="601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822" w:rsidRDefault="00700C9E" w:rsidP="00700C9E">
      <w:pPr>
        <w:spacing w:after="200"/>
        <w:rPr>
          <w:rFonts w:hint="eastAsia"/>
        </w:rPr>
      </w:pPr>
      <w:r>
        <w:br w:type="page"/>
      </w:r>
    </w:p>
    <w:p w:rsidR="00595822" w:rsidRDefault="00595822" w:rsidP="00595822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lastRenderedPageBreak/>
        <w:t>使用</w:t>
      </w:r>
      <w:r w:rsidRPr="00595822">
        <w:rPr>
          <w:rFonts w:hint="eastAsia"/>
          <w:color w:val="FF0000"/>
        </w:rPr>
        <w:t>第二台電腦</w:t>
      </w:r>
      <w:r>
        <w:rPr>
          <w:rFonts w:hint="eastAsia"/>
        </w:rPr>
        <w:t>並且與</w:t>
      </w:r>
      <w:r>
        <w:rPr>
          <w:rFonts w:hint="eastAsia"/>
        </w:rPr>
        <w:t>server</w:t>
      </w:r>
      <w:r>
        <w:rPr>
          <w:rFonts w:hint="eastAsia"/>
        </w:rPr>
        <w:t>連在同一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區網底下，開啟</w:t>
      </w:r>
      <w:r>
        <w:rPr>
          <w:rFonts w:hint="eastAsia"/>
        </w:rPr>
        <w:t>client</w:t>
      </w:r>
      <w:r>
        <w:rPr>
          <w:rFonts w:hint="eastAsia"/>
        </w:rPr>
        <w:t>並執行以上步驟</w:t>
      </w:r>
    </w:p>
    <w:p w:rsidR="00700C9E" w:rsidRDefault="00700C9E" w:rsidP="00700C9E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t>Server</w:t>
      </w:r>
      <w:r w:rsidR="00595822">
        <w:rPr>
          <w:rFonts w:hint="eastAsia"/>
        </w:rPr>
        <w:t>按下</w:t>
      </w:r>
      <w:r w:rsidR="00595822">
        <w:rPr>
          <w:rFonts w:hint="eastAsia"/>
        </w:rPr>
        <w:t>p</w:t>
      </w:r>
      <w:r w:rsidR="00595822">
        <w:rPr>
          <w:rFonts w:hint="eastAsia"/>
        </w:rPr>
        <w:t>產生</w:t>
      </w:r>
      <w:r>
        <w:rPr>
          <w:rFonts w:hint="eastAsia"/>
        </w:rPr>
        <w:t>傳送</w:t>
      </w:r>
      <w:r w:rsidR="00595822">
        <w:rPr>
          <w:rFonts w:hint="eastAsia"/>
        </w:rPr>
        <w:t>圖片</w:t>
      </w:r>
      <w:r>
        <w:rPr>
          <w:rFonts w:hint="eastAsia"/>
        </w:rPr>
        <w:t>視窗</w:t>
      </w:r>
    </w:p>
    <w:p w:rsidR="00700C9E" w:rsidRDefault="00700C9E" w:rsidP="00595822">
      <w:pPr>
        <w:ind w:left="480"/>
        <w:rPr>
          <w:rFonts w:hint="eastAsia"/>
          <w:noProof/>
        </w:rPr>
      </w:pPr>
    </w:p>
    <w:p w:rsidR="00700C9E" w:rsidRDefault="00700C9E" w:rsidP="00595822">
      <w:pPr>
        <w:ind w:left="480"/>
      </w:pPr>
      <w:r>
        <w:rPr>
          <w:noProof/>
        </w:rPr>
        <w:drawing>
          <wp:inline distT="0" distB="0" distL="0" distR="0" wp14:anchorId="50D5504C" wp14:editId="47BE4582">
            <wp:extent cx="5304754" cy="615366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781" r="37749"/>
                    <a:stretch/>
                  </pic:blipFill>
                  <pic:spPr bwMode="auto">
                    <a:xfrm>
                      <a:off x="0" y="0"/>
                      <a:ext cx="5307370" cy="615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822" w:rsidRDefault="00700C9E" w:rsidP="00700C9E">
      <w:pPr>
        <w:spacing w:after="200"/>
        <w:rPr>
          <w:rFonts w:hint="eastAsia"/>
        </w:rPr>
      </w:pPr>
      <w:r>
        <w:br w:type="page"/>
      </w:r>
    </w:p>
    <w:p w:rsidR="00700C9E" w:rsidRDefault="00700C9E" w:rsidP="00700C9E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lastRenderedPageBreak/>
        <w:t>檢查輸出的檔案</w:t>
      </w:r>
      <w:proofErr w:type="gramStart"/>
      <w:r>
        <w:t>”</w:t>
      </w:r>
      <w:proofErr w:type="gramEnd"/>
      <w:r>
        <w:rPr>
          <w:rFonts w:hint="eastAsia"/>
        </w:rPr>
        <w:t>out3.jpg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是否與原輸入檔案相同</w:t>
      </w:r>
    </w:p>
    <w:p w:rsidR="00700C9E" w:rsidRDefault="00700C9E" w:rsidP="00700C9E">
      <w:pPr>
        <w:rPr>
          <w:rFonts w:hint="eastAsia"/>
        </w:rPr>
      </w:pPr>
      <w:r>
        <w:rPr>
          <w:noProof/>
        </w:rPr>
        <w:drawing>
          <wp:inline distT="0" distB="0" distL="0" distR="0" wp14:anchorId="524C2E87" wp14:editId="32BDF6F6">
            <wp:extent cx="5486400" cy="3084830"/>
            <wp:effectExtent l="0" t="0" r="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9E" w:rsidRDefault="00700C9E" w:rsidP="00700C9E">
      <w:pPr>
        <w:pStyle w:val="afd"/>
        <w:numPr>
          <w:ilvl w:val="1"/>
          <w:numId w:val="16"/>
        </w:numPr>
        <w:ind w:leftChars="0"/>
        <w:rPr>
          <w:rFonts w:hint="eastAsia"/>
        </w:rPr>
      </w:pPr>
      <w:r>
        <w:rPr>
          <w:rFonts w:hint="eastAsia"/>
        </w:rPr>
        <w:t>同樣的步驟可以在第二台</w:t>
      </w:r>
      <w:r>
        <w:rPr>
          <w:rFonts w:hint="eastAsia"/>
        </w:rPr>
        <w:t>Client</w:t>
      </w:r>
      <w:r>
        <w:rPr>
          <w:rFonts w:hint="eastAsia"/>
        </w:rPr>
        <w:t>電腦看到相同的結果，</w:t>
      </w:r>
      <w:proofErr w:type="gramStart"/>
      <w:r>
        <w:rPr>
          <w:rFonts w:hint="eastAsia"/>
        </w:rPr>
        <w:t>詳請參閱</w:t>
      </w:r>
      <w:proofErr w:type="gramEnd"/>
      <w:r>
        <w:rPr>
          <w:rFonts w:hint="eastAsia"/>
        </w:rPr>
        <w:t>DEMO</w:t>
      </w:r>
      <w:r>
        <w:rPr>
          <w:rFonts w:hint="eastAsia"/>
        </w:rPr>
        <w:t>介紹</w:t>
      </w:r>
    </w:p>
    <w:p w:rsidR="00700C9E" w:rsidRDefault="00700C9E" w:rsidP="00700C9E">
      <w:pPr>
        <w:pStyle w:val="afd"/>
        <w:ind w:leftChars="0" w:left="840"/>
        <w:rPr>
          <w:rFonts w:ascii="Arial" w:hAnsi="Arial" w:cs="Arial"/>
          <w:color w:val="00509F"/>
          <w:sz w:val="20"/>
          <w:shd w:val="clear" w:color="auto" w:fill="FFFFFF"/>
        </w:rPr>
      </w:pPr>
      <w:r>
        <w:rPr>
          <w:rFonts w:ascii="Arial" w:hAnsi="Arial" w:cs="Arial"/>
          <w:color w:val="00509F"/>
          <w:sz w:val="20"/>
          <w:shd w:val="clear" w:color="auto" w:fill="FFFFFF"/>
        </w:rPr>
        <w:t>https://youtu.be/p1iPBHbwnwY</w:t>
      </w:r>
    </w:p>
    <w:p w:rsidR="00700C9E" w:rsidRPr="00700C9E" w:rsidRDefault="00700C9E" w:rsidP="00700C9E">
      <w:pPr>
        <w:spacing w:after="200"/>
        <w:rPr>
          <w:rFonts w:ascii="Arial" w:hAnsi="Arial" w:cs="Arial" w:hint="eastAsia"/>
          <w:color w:val="00509F"/>
          <w:sz w:val="20"/>
          <w:shd w:val="clear" w:color="auto" w:fill="FFFFFF"/>
        </w:rPr>
      </w:pPr>
      <w:r>
        <w:rPr>
          <w:rFonts w:ascii="Arial" w:hAnsi="Arial" w:cs="Arial"/>
          <w:color w:val="00509F"/>
          <w:sz w:val="20"/>
          <w:shd w:val="clear" w:color="auto" w:fill="FFFFFF"/>
        </w:rPr>
        <w:br w:type="page"/>
      </w:r>
    </w:p>
    <w:p w:rsidR="009E1223" w:rsidRDefault="009E1223" w:rsidP="009E1223">
      <w:pPr>
        <w:pStyle w:val="a4"/>
        <w:numPr>
          <w:ilvl w:val="0"/>
          <w:numId w:val="16"/>
        </w:numPr>
        <w:jc w:val="left"/>
        <w:rPr>
          <w:rFonts w:hint="eastAsia"/>
        </w:rPr>
      </w:pPr>
      <w:r>
        <w:rPr>
          <w:rFonts w:hint="eastAsia"/>
        </w:rPr>
        <w:lastRenderedPageBreak/>
        <w:t>程式碼：</w:t>
      </w:r>
    </w:p>
    <w:p w:rsidR="00B1197C" w:rsidRDefault="00B1197C" w:rsidP="00B1197C">
      <w:pPr>
        <w:rPr>
          <w:rFonts w:hint="eastAsia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server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iostream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winsock.h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stdio.h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conio.h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&lt;vector&gt;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using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namespace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#define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size 1024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#define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SIZE 1024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#define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MULTI_IP_A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"230.0.0.5"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#define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MULTI_PORT 9999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EXIT_CODE[34]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qiowsdfklmvasdf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%*asdfasdf82&amp;s4$sa"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JPEG_CODE[34]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qiowsdwerrvasdf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%*asd&amp;a-df82&amp;s4$!a"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ThreadMain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arg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);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Main program of a thread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help();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jpgSending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sockaddr_in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string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[SIZE][2];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tableSize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0;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Structure of arguments to pass to client thread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   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Socket descriptor for client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sockaddr_in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main()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help(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Pointer to argument structure for thread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DWORD 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threadID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/* Thread ID from 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CreateThread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()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-1; 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Index for client table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 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Socket descriptor for server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 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Socket descriptor for client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WSADATA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wsaData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Structure for WinSock setup communication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sockaddr_in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echoServAddr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Local address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sockaddr_in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Client address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Length of client address data structure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WSAStartup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(MAKEWORD(2, 0), 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wsaData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 != 0)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Load Winsock 2.0 DLL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WSAStartup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() failed"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exit(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1);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/* 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Create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socket for incoming connections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socket(AF_INET, SOCK_STREAM, 0)) &lt; 0)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"socket() failed"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Construct local address structure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echoServAddr.sin_family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AF_INET;  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Internet address family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echoServAddr.sin_addr.s_addr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0;   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/* 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Any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incoming interface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echoServAddr.sin_port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htons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7788);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Local port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Bind to the local address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(bind(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(LPSOCKADDR)&amp;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echoServAddr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echoServAddr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)) &lt; 0)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"bind() failed"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Mark the socket so it will listen for incoming connections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(listen(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10) &lt; 0)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"listen() failed"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for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(;;)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Run forever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clntLen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Wait for a client to connect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accept(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(LPSOCKADDR)&amp;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)) &lt; 0)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"accept() failed"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++;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tableSize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++;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/* 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Create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separate memory for client argument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*)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malloc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-&gt;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-&gt;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echoClntAddr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-&gt;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CreateThread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(NULL, 0, (LPTHREAD_START_ROUTINE)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ThreadMain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0, (LPDWORD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)&amp;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threadID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 == NULL)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thread_create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() failed"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"with thread %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ld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threadID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ThreadMain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2]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[SIZE];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n;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bool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flag 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false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flag for get Client name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sockaddr_in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((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*)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)-&gt;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/** Get client info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       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((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*)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)-&gt;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Socket descriptor for client connection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       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((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*)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)-&gt;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free(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threadArgs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);   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Deallocate memory for argument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len_clntAddr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*  let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socket-client become non-blocking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u_long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iMode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1;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ioctlsocket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FIONBIO, 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iMode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/**    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Create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a multi-socket   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SOCKET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socket(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AF_INET, SOCK_DGRAM, 0);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sockaddr_in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multicastTTL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1;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setsockopt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IPPROTO_IP, IP_MULTICAST_TTL,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(</w:t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multicastTTL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multicastTTL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)) == SOCKET_ERROR)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setsockopt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() failed"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"server will multicast."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serv.sin_family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AF_INET;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serv.sin_port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htons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MULTI_PORT);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serv.sin_addr.s_addr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inet_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MULTI_IP_A);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/** -------------------------------------------------------------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*  Build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Client Table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getpeername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(LPSOCKADDR)&amp;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len_clntAddr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"client IP: %s\n"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inet_ntoa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clntAddr.sin_addr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][1]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inet_ntoa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clntAddr.sin_addr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);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Setting client IP in Client Table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*  Setting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client name in Client Table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while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(1)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n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recv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SIZE, 0); 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[n]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'\0'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(n &gt; 0)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][0]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for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(;;)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n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recv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clntSock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SIZE, 0);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mono-cast getting message from client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[n] = '\0';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(n &gt; 0) {  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/**  have get message from client  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strcmp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EXIT_CODE) == 0)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"in!"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swap(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][0],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tableSize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- 1][0]);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swap(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clntIndex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][1],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tableSize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- 1][1]);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tableSize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&gt;0)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tableSize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-= 1;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else</w:t>
      </w:r>
      <w:proofErr w:type="gramEnd"/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sendto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 + 1, 0, (LPSOCKADDR)&amp;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);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forwarding the message to multi-IP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(_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kbhit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selection;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selection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_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getch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switch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(selection)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'p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//傳送圖片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sendto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JPEG_CODE,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(JPEG_CODE) + 1, 0, (LPSOCKADDR)&amp;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);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傳送認證碼給Client判斷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jpgSending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't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印出目前連線列表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及線上人數</w:t>
      </w:r>
      <w:proofErr w:type="gramEnd"/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印出小幫手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help(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'C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//清除螢幕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system(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cls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help(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'Q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//關閉程式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WSACleanup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exit(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1);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help()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"-------------------------"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"按下\"h\"開啟幫助\n"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"按下\"t\"顯示列表\n"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"按下\"p\"傳送圖片\n"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"按下\"C\"清除螢幕\n"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"按下\"Q\"關閉程式\n"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"-------------------------"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"-------------------------"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for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0;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tableSize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++)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for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j = 0;j&lt;2;j++)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clntTable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][j]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"\t| 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"-------------------------"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gram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目前線上人數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 xml:space="preserve">： </w:t>
      </w:r>
      <w:proofErr w:type="gram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tableSize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jpgSending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sockaddr_in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vector&lt;</w:t>
      </w:r>
      <w:proofErr w:type="gramEnd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&gt;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vc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unsigned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image_buf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[size*size + 1];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FILE *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Fimage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F17583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string</w:t>
      </w:r>
      <w:proofErr w:type="gramEnd"/>
      <w:r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Filename </w:t>
      </w:r>
      <w:r w:rsidR="0030342D"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"請輸入欲傳送的圖片檔名 (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e.</w:t>
      </w:r>
      <w:proofErr w:type="gram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g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: test.jpg) 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cin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&gt;&gt; Filename;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Fimage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fopen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Filename.c_str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(),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rb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(!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Fimage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"FILE Error! 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else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"file success"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fread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image_buf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1, size*size,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Fimage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"read file Done"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fclose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Fimage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sendbuf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[size]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count = 0;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for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0;i&lt;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size;i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++)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for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j = 0;j&lt;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size;j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++)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sendbuf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j]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image_buf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[size*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+ j];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count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++;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sendto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sendbuf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size, 0, (LPSOCKADDR)&amp;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Sleep(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3);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count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sendto(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serv_sd,image_buf,size*size,0,(LPSOCKADDR)&amp;serv,serv_len);</w:t>
      </w:r>
    </w:p>
    <w:p w:rsid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</w:t>
      </w:r>
    </w:p>
    <w:p w:rsidR="0030342D" w:rsidRPr="0030342D" w:rsidRDefault="0030342D" w:rsidP="0030342D">
      <w:pPr>
        <w:spacing w:after="200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br w:type="page"/>
      </w:r>
    </w:p>
    <w:p w:rsidR="0030342D" w:rsidRPr="0030342D" w:rsidRDefault="0030342D" w:rsidP="0030342D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B1197C">
      <w:pPr>
        <w:rPr>
          <w:rFonts w:asciiTheme="majorEastAsia" w:eastAsiaTheme="majorEastAsia" w:hAnsiTheme="majorEastAsia" w:hint="eastAsia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 client.cpp 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stdio.h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string.h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winsock.h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iostream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conio.h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time.h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string.h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#include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&lt;vector&gt;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#define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size 256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#define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MAX 1024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#define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MULTI_IP_A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"230.0.0.5"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#define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SERVER_IP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"192.168.0.6"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EXIT_CODE[34]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qiowsdfklmvasdf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%*asdfasdf82&amp;s4$sa"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JPEG_CODE[34]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qiowsdwerrvasdf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%*asd&amp;a-df82&amp;s4$!a"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/**     Global 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varible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SOCKET      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SOCKET        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負責接受訊息來自 IP_A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sockaddr_in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ip_mreq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multicastRequest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join multi group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ip_mreq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multicastDelete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leave multi group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bool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fg_ssopt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false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/**           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808080"/>
          <w:sz w:val="19"/>
          <w:szCs w:val="19"/>
          <w:highlight w:val="white"/>
        </w:rPr>
        <w:t>#define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MULTI_PORT 9999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using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namespace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help();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delay(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sec);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jpgGenerating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SetSocket_sd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main(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argc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**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argv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[MAX],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[MAX],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[MAX],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get_str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[MAX], str2[MAX]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 已加入聊天室"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str3[MAX]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 已離開聊天室"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n;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help(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WSADATA 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wsadata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WSAStartup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(0x101, (LPWSADATA)&amp;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wsadata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 != 0)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stderr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echo_srv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 xml:space="preserve">: 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WSAStartup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() fails\n"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exit(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1);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--------------------------------------------------------//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*  Create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socket to mono-send message to server 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SOCKET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socket(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AF_INET, SOCK_STREAM, 0);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struct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sockaddr_in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serv.sin_family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AF_INET;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serv.sin_addr.s_addr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inet_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SERVER_IP);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serv.sin_port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htons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7788);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connect(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(SOCKADDR*)&amp;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-----------------------------------------------------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/** Setting the socket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sd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SetSocket_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-------------------------------------------------------/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*  Start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using non-blocking 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//enable non-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blcking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mode when 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iMode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=1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u_long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iMode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1;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ioctlsocket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FIONBIO, 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iMode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);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/**  let socket-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become non-blocking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u_long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iMode2 = 1;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ioctlsocket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FIONBIO, &amp;iMode2);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bool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connect 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false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判斷是否已經連線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name[MAX]; 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儲存Client 的暱稱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Nlength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0;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Length of Client's name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bool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flag 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false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判斷是否進入傳送圖片模式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k;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image_buf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[size + 1];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unsigned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image[size*size + 1];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FILE *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Fresult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count = 0;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while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(1)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(connect)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n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recvfrom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MAX, 0, (LPSOCKADDR)&amp;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);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receive message from multi-IP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n]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'\0'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(n &gt;= 0)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strcmp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JPEG_CODE) == 0)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Server 要開啟傳送模式必須先傳送一個特定的字串，在此做比較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flag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true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(flag ==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true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/**  關閉 socket 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並重新設定 (目的：關閉non-blocking Mode)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closesocket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SetSocket_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Fresult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fopen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"out3.jpg"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wb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&lt;&lt; "圖片產生中...." &lt;&lt; 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for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0;i&lt;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size;i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++)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k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recvfrom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image_buf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size, 0, (LPSOCKADDR)&amp;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 xml:space="preserve"> = 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&lt;&lt; k &lt;&lt; </w:t>
      </w:r>
      <w:proofErr w:type="spell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for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j = 0;j&lt;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size;j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++)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count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++;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image[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*size + j]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image_buf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[j];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fwrite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&amp;image, 1, size*size,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Fresult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"圖片寫入完成"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fclose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Fresult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flag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false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/** 開啟 non-blocking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iMode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1;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ioctlsocket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FIONBIO, 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iMode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else</w:t>
      </w:r>
      <w:proofErr w:type="gramEnd"/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 xml:space="preserve"> = 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rstr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(_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kbhit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selection;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selection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_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getch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switch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(selection)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'a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開始連線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"&gt;&gt; 請輸入你的暱稱: 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cin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&gt;&gt; name;   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cin.get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send(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name,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(name) + 1, 0);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//傳送姓名資訊給server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Nlength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name);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name[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Nlength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':'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   name[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Nlength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+ 1]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 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 name[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Nlength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+ 2]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'\0'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connect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true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"&gt;&gt; 已連線至 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MULTI_IP_A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 xml:space="preserve">" Port: </w:t>
      </w:r>
      <w:proofErr w:type="gram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&lt; MULTI_PORT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/** 群播: Client A 已上線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strcpy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name);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strcat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str2);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send(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 + 1, 0);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'm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讓client輸入訊息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(connect)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"&gt;&gt; 請輸入訊息: 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cin.getline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get_str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MAX,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'\n'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strcpy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name);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strcat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get_str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send(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 + 1, 0);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mono-send to the server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else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  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"&gt;&gt; 連線遺失，請按'a'來重新建立連線 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'd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刪除連線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multicastDelete.imr_multiaddr.s_addr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inet_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MULTI_IP_A);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multicastDelete.imr_interface.s_addr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htonl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(INADDR_ANY);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INADDR_ANY 為預設網卡(大部分電腦只有一張網卡)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setsockopt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IPPROTO_IP, IP_DROP_MEMBERSHIP,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(</w:t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multicastDelete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multicastDelete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)) &lt; 0)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"&gt;&gt; 已經沒有連線可以刪除了耶..."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"&gt;&gt; 正在刪除連線.</w:t>
      </w:r>
      <w:proofErr w:type="gram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..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; delay(3);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"OK!"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connect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false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strcpy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name);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strcat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str3);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send(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 + 1, 0);   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離線訊息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send(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EXIT_CODE,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(EXIT_CODE) + 1, 0);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  傳送離線代碼，為使Server將此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name[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0]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'\0'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system(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"pause"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exit(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1);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'h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印出小幫手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help(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'C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//清除螢幕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system(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cls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help(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case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'Q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: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//關閉程式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(name[0] ==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'\0'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 name[0] =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'?'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strcpy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name);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strcat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str3);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send(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S_str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) + 1, 0); 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離線訊息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send(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EXIT_CODE,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(EXIT_CODE) + 1, 0);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  離線代碼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delay(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2);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closesocket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WSACleanup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exit(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1);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break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send(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EXIT_CODE,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strlen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(EXIT_CODE) + 1, 0);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  離線代碼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closesocket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closesocket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serv_sd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WSACleanup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return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0;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help()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"-------------------------"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"按下\"a\"建立連線\n"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"按下\"h\"開啟幫助\n"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"按下\"m\"輸入訊息\n"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"按下\"d\"關閉連線\n"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"按下\"C\"清除螢幕\n"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"按下\"Q\"關閉程式\n"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"-------------------------"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delay(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int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sec)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time_t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_t;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 xml:space="preserve">_t = 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time(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NULL);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while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(time(NULL) &lt;= _t + sec - 1) {};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jpgGenerating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void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SetSocket_sd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/*</w:t>
      </w:r>
      <w:proofErr w:type="gramStart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*  Create</w:t>
      </w:r>
      <w:proofErr w:type="gramEnd"/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 xml:space="preserve"> socket receive from multi group  **/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socket(AF_INET, SOCK_DGRAM, 0);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multi_serv_len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multi_serv.sin_family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AF_INET;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multi_serv.sin_addr.s_addr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0;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multi_serv.sin_port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htons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MULTI_PORT);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(bind(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(LPSOCKADDR)&amp;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multi_serv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))&lt;0) {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printf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"bind error!\n"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}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multicastRequest.imr_multiaddr.s_addr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inet_</w:t>
      </w:r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MULTI_IP_A);  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specify the multi group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multicastRequest.imr_interface.s_addr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htonl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(INADDR_ANY);  </w:t>
      </w:r>
      <w:r w:rsidRPr="0030342D">
        <w:rPr>
          <w:rFonts w:asciiTheme="majorEastAsia" w:eastAsiaTheme="majorEastAsia" w:hAnsiTheme="majorEastAsia" w:cs="MingLiU"/>
          <w:color w:val="008000"/>
          <w:sz w:val="19"/>
          <w:szCs w:val="19"/>
          <w:highlight w:val="white"/>
        </w:rPr>
        <w:t>// 選擇要使用的網卡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if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setsockopt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sd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, IPPROTO_IP, IP_ADD_MEMBERSHIP,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lastRenderedPageBreak/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  <w:t>(</w:t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char</w:t>
      </w:r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*)&amp;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multicastRequest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, </w:t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sizeof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multicastRequest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)) &lt; 0)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cout</w:t>
      </w:r>
      <w:proofErr w:type="spellEnd"/>
      <w:proofErr w:type="gram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"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socket_sd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 xml:space="preserve"> </w:t>
      </w:r>
      <w:proofErr w:type="spellStart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>setsockopt</w:t>
      </w:r>
      <w:proofErr w:type="spellEnd"/>
      <w:r w:rsidRPr="0030342D">
        <w:rPr>
          <w:rFonts w:asciiTheme="majorEastAsia" w:eastAsiaTheme="majorEastAsia" w:hAnsiTheme="majorEastAsia" w:cs="MingLiU"/>
          <w:color w:val="A31515"/>
          <w:sz w:val="19"/>
          <w:szCs w:val="19"/>
          <w:highlight w:val="white"/>
        </w:rPr>
        <w:t xml:space="preserve"> error"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&lt;&lt; </w:t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endl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gramStart"/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else</w:t>
      </w:r>
      <w:proofErr w:type="gramEnd"/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ab/>
      </w:r>
      <w:proofErr w:type="spellStart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fg_ssopt</w:t>
      </w:r>
      <w:proofErr w:type="spellEnd"/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 xml:space="preserve"> = </w:t>
      </w:r>
      <w:r w:rsidRPr="0030342D">
        <w:rPr>
          <w:rFonts w:asciiTheme="majorEastAsia" w:eastAsiaTheme="majorEastAsia" w:hAnsiTheme="majorEastAsia" w:cs="MingLiU"/>
          <w:color w:val="0000FF"/>
          <w:sz w:val="19"/>
          <w:szCs w:val="19"/>
          <w:highlight w:val="white"/>
        </w:rPr>
        <w:t>true</w:t>
      </w: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;</w:t>
      </w:r>
    </w:p>
    <w:p w:rsidR="0030342D" w:rsidRP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</w:pPr>
      <w:r w:rsidRPr="0030342D">
        <w:rPr>
          <w:rFonts w:asciiTheme="majorEastAsia" w:eastAsiaTheme="majorEastAsia" w:hAnsiTheme="majorEastAsia" w:cs="MingLiU"/>
          <w:color w:val="000000"/>
          <w:sz w:val="19"/>
          <w:szCs w:val="19"/>
          <w:highlight w:val="white"/>
        </w:rPr>
        <w:t>}</w:t>
      </w:r>
    </w:p>
    <w:p w:rsid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="MingLiU" w:hAnsi="MingLiU" w:cs="MingLiU"/>
          <w:color w:val="000000"/>
          <w:sz w:val="19"/>
          <w:szCs w:val="19"/>
          <w:highlight w:val="white"/>
        </w:rPr>
      </w:pPr>
    </w:p>
    <w:p w:rsidR="0030342D" w:rsidRDefault="0030342D" w:rsidP="0030342D">
      <w:pPr>
        <w:widowControl w:val="0"/>
        <w:autoSpaceDE w:val="0"/>
        <w:autoSpaceDN w:val="0"/>
        <w:adjustRightInd w:val="0"/>
        <w:spacing w:after="0" w:line="240" w:lineRule="auto"/>
        <w:rPr>
          <w:rFonts w:ascii="MingLiU" w:hAnsi="MingLiU" w:cs="MingLiU"/>
          <w:color w:val="000000"/>
          <w:sz w:val="19"/>
          <w:szCs w:val="19"/>
          <w:highlight w:val="white"/>
        </w:rPr>
      </w:pPr>
    </w:p>
    <w:p w:rsidR="0030342D" w:rsidRDefault="0030342D" w:rsidP="00B1197C"/>
    <w:p w:rsidR="007272E3" w:rsidRDefault="007272E3" w:rsidP="007272E3">
      <w:pPr>
        <w:pStyle w:val="a4"/>
        <w:numPr>
          <w:ilvl w:val="0"/>
          <w:numId w:val="16"/>
        </w:numPr>
        <w:jc w:val="left"/>
      </w:pPr>
      <w:r>
        <w:rPr>
          <w:rFonts w:hint="eastAsia"/>
        </w:rPr>
        <w:t>感想</w:t>
      </w:r>
      <w:r>
        <w:rPr>
          <w:rFonts w:hint="eastAsia"/>
        </w:rPr>
        <w:t>/</w:t>
      </w:r>
      <w:r>
        <w:rPr>
          <w:rFonts w:hint="eastAsia"/>
        </w:rPr>
        <w:t>心得</w:t>
      </w:r>
      <w:r>
        <w:rPr>
          <w:rFonts w:hint="eastAsia"/>
        </w:rPr>
        <w:t>/</w:t>
      </w:r>
      <w:r>
        <w:rPr>
          <w:rFonts w:hint="eastAsia"/>
        </w:rPr>
        <w:t>未來期待：</w:t>
      </w:r>
    </w:p>
    <w:p w:rsidR="0030342D" w:rsidRDefault="0030342D" w:rsidP="0030342D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在完成這次專題之後，發現自己</w:t>
      </w:r>
      <w:proofErr w:type="gramStart"/>
      <w:r>
        <w:rPr>
          <w:rFonts w:asciiTheme="majorEastAsia" w:eastAsiaTheme="majorEastAsia" w:hAnsiTheme="majorEastAsia" w:hint="eastAsia"/>
        </w:rPr>
        <w:t>對於單播</w:t>
      </w:r>
      <w:proofErr w:type="gramEnd"/>
      <w:r>
        <w:rPr>
          <w:rFonts w:asciiTheme="majorEastAsia" w:eastAsiaTheme="majorEastAsia" w:hAnsiTheme="majorEastAsia" w:hint="eastAsia"/>
        </w:rPr>
        <w:t>、群播，不管是語法還是概念都比之前還要更上一層樓的感覺。</w:t>
      </w:r>
    </w:p>
    <w:p w:rsidR="0030342D" w:rsidRPr="00DC373B" w:rsidRDefault="0030342D" w:rsidP="0030342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很享受實做出自己想要功能的感覺，雖然在處理傳送圖片的過程中遇到了許多困難，</w:t>
      </w:r>
      <w:proofErr w:type="gramStart"/>
      <w:r>
        <w:rPr>
          <w:rFonts w:asciiTheme="majorEastAsia" w:eastAsiaTheme="majorEastAsia" w:hAnsiTheme="majorEastAsia" w:hint="eastAsia"/>
        </w:rPr>
        <w:t>翻偏了</w:t>
      </w:r>
      <w:proofErr w:type="gramEnd"/>
      <w:r>
        <w:rPr>
          <w:rFonts w:asciiTheme="majorEastAsia" w:eastAsiaTheme="majorEastAsia" w:hAnsiTheme="majorEastAsia" w:hint="eastAsia"/>
        </w:rPr>
        <w:t>中外各種文章文件，曾經一度已經想要放棄，很感謝自己最後有堅持並且時做出來。</w:t>
      </w:r>
    </w:p>
    <w:p w:rsidR="007B5E2C" w:rsidRPr="00DC373B" w:rsidRDefault="0030342D" w:rsidP="00A82D8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未來期待：不限於圖片大小</w:t>
      </w:r>
      <w:r w:rsidR="00F17583">
        <w:rPr>
          <w:rFonts w:asciiTheme="majorEastAsia" w:eastAsiaTheme="majorEastAsia" w:hAnsiTheme="majorEastAsia" w:hint="eastAsia"/>
        </w:rPr>
        <w:t>,</w:t>
      </w:r>
      <w:bookmarkStart w:id="0" w:name="_GoBack"/>
      <w:bookmarkEnd w:id="0"/>
      <w:r>
        <w:rPr>
          <w:rFonts w:asciiTheme="majorEastAsia" w:eastAsiaTheme="majorEastAsia" w:hAnsiTheme="majorEastAsia" w:hint="eastAsia"/>
        </w:rPr>
        <w:t>均能傳送、傳送</w:t>
      </w:r>
      <w:proofErr w:type="spellStart"/>
      <w:r>
        <w:rPr>
          <w:rFonts w:asciiTheme="majorEastAsia" w:eastAsiaTheme="majorEastAsia" w:hAnsiTheme="majorEastAsia" w:hint="eastAsia"/>
        </w:rPr>
        <w:t>ppt</w:t>
      </w:r>
      <w:proofErr w:type="spellEnd"/>
      <w:r>
        <w:rPr>
          <w:rFonts w:asciiTheme="majorEastAsia" w:eastAsiaTheme="majorEastAsia" w:hAnsiTheme="majorEastAsia" w:hint="eastAsia"/>
        </w:rPr>
        <w:t xml:space="preserve"> 等其他檔案格式。</w:t>
      </w:r>
    </w:p>
    <w:sectPr w:rsidR="007B5E2C" w:rsidRPr="00DC373B">
      <w:footerReference w:type="even" r:id="rId19"/>
      <w:footerReference w:type="default" r:id="rId20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7E83" w:rsidRDefault="00C67E83">
      <w:pPr>
        <w:spacing w:after="0" w:line="240" w:lineRule="auto"/>
      </w:pPr>
      <w:r>
        <w:separator/>
      </w:r>
    </w:p>
  </w:endnote>
  <w:endnote w:type="continuationSeparator" w:id="0">
    <w:p w:rsidR="00C67E83" w:rsidRDefault="00C67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altName w:val="Corbel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ngLiU">
    <w:altName w:val="細明體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47BB" w:rsidRDefault="003347BB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矩形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3347BB" w:rsidRDefault="00C67E83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標題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99656B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Winsock_FinalProject</w:t>
                              </w:r>
                              <w:proofErr w:type="spellEnd"/>
                            </w:sdtContent>
                          </w:sdt>
                          <w:r w:rsidR="003347BB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日期"/>
                              <w:id w:val="201965362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347B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zh-TW"/>
                                </w:rPr>
                                <w:t>[</w:t>
                              </w:r>
                              <w:r w:rsidR="003347B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zh-TW"/>
                                </w:rPr>
                                <w:t>挑選日期</w:t>
                              </w:r>
                              <w:r w:rsidR="003347B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zh-TW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矩形 22" o:spid="_x0000_s1027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" o:allowincell="f" filled="f" stroked="f">
              <v:textbox style="layout-flow:vertical;mso-layout-flow-alt:bottom-to-top" inset=",,8.64pt,10.8pt">
                <w:txbxContent>
                  <w:p w:rsidR="003347BB" w:rsidRDefault="00C67E83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標題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99656B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Winsock_FinalProject</w:t>
                        </w:r>
                        <w:proofErr w:type="spellEnd"/>
                      </w:sdtContent>
                    </w:sdt>
                    <w:r w:rsidR="003347BB">
                      <w:rPr>
                        <w:rFonts w:asciiTheme="majorHAnsi" w:eastAsiaTheme="majorEastAsia" w:hAnsiTheme="majorHAnsi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日期"/>
                        <w:id w:val="201965362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3347BB">
                          <w:rPr>
                            <w:rFonts w:asciiTheme="majorHAnsi" w:eastAsiaTheme="majorEastAsia" w:hAnsiTheme="majorHAnsi" w:cstheme="majorBidi"/>
                            <w:sz w:val="20"/>
                            <w:lang w:val="zh-TW"/>
                          </w:rPr>
                          <w:t>[</w:t>
                        </w:r>
                        <w:r w:rsidR="003347BB">
                          <w:rPr>
                            <w:rFonts w:asciiTheme="majorHAnsi" w:eastAsiaTheme="majorEastAsia" w:hAnsiTheme="majorHAnsi" w:cstheme="majorBidi"/>
                            <w:sz w:val="20"/>
                            <w:lang w:val="zh-TW"/>
                          </w:rPr>
                          <w:t>挑選日期</w:t>
                        </w:r>
                        <w:r w:rsidR="003347BB">
                          <w:rPr>
                            <w:rFonts w:asciiTheme="majorHAnsi" w:eastAsiaTheme="majorEastAsia" w:hAnsiTheme="majorHAnsi" w:cstheme="majorBidi"/>
                            <w:sz w:val="20"/>
                            <w:lang w:val="zh-TW"/>
                          </w:rPr>
                          <w:t>]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快取圖案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w15="http://schemas.microsoft.com/office/word/2012/wordml">
          <w:pict>
            <v:roundrect w14:anchorId="012D0E7B" id="快取圖案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橢圓形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3347BB" w:rsidRDefault="003347BB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F17583" w:rsidRPr="00F17583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橢圓形 21" o:spid="_x0000_s1028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" o:allowincell="f" fillcolor="#d34817 [3204]" stroked="f">
              <v:textbox inset="0,0,0,0">
                <w:txbxContent>
                  <w:p w:rsidR="003347BB" w:rsidRDefault="003347BB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F17583" w:rsidRPr="00F17583">
                      <w:rPr>
                        <w:noProof/>
                        <w:color w:val="FFFFFF" w:themeColor="background1"/>
                        <w:sz w:val="40"/>
                        <w:szCs w:val="40"/>
                        <w:lang w:val="zh-TW"/>
                      </w:rPr>
                      <w:t>2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47BB" w:rsidRDefault="003347BB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矩形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3347BB" w:rsidRDefault="00C67E83">
                          <w:pPr>
                            <w:pStyle w:val="af5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標題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99656B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Winsock_FinalProject</w:t>
                              </w:r>
                              <w:proofErr w:type="spellEnd"/>
                            </w:sdtContent>
                          </w:sdt>
                          <w:r w:rsidR="003347BB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zh-TW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日期"/>
                              <w:id w:val="62384371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347B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zh-TW"/>
                                </w:rPr>
                                <w:t>[</w:t>
                              </w:r>
                              <w:r w:rsidR="003347B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zh-TW"/>
                                </w:rPr>
                                <w:t>挑選日期</w:t>
                              </w:r>
                              <w:r w:rsidR="003347B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zh-TW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矩形 24" o:spid="_x0000_s1029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" o:allowincell="f" filled="f" stroked="f">
              <v:textbox style="layout-flow:vertical;mso-layout-flow-alt:bottom-to-top" inset=",,8.64pt,10.8pt">
                <w:txbxContent>
                  <w:p w:rsidR="003347BB" w:rsidRDefault="00C67E83">
                    <w:pPr>
                      <w:pStyle w:val="af5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標題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99656B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Winsock_FinalProject</w:t>
                        </w:r>
                        <w:proofErr w:type="spellEnd"/>
                      </w:sdtContent>
                    </w:sdt>
                    <w:r w:rsidR="003347BB">
                      <w:rPr>
                        <w:rFonts w:asciiTheme="majorHAnsi" w:eastAsiaTheme="majorEastAsia" w:hAnsiTheme="majorHAnsi" w:cstheme="majorBidi"/>
                        <w:sz w:val="20"/>
                        <w:lang w:val="zh-TW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日期"/>
                        <w:id w:val="62384371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3347BB">
                          <w:rPr>
                            <w:rFonts w:asciiTheme="majorHAnsi" w:eastAsiaTheme="majorEastAsia" w:hAnsiTheme="majorHAnsi" w:cstheme="majorBidi"/>
                            <w:sz w:val="20"/>
                            <w:lang w:val="zh-TW"/>
                          </w:rPr>
                          <w:t>[</w:t>
                        </w:r>
                        <w:r w:rsidR="003347BB">
                          <w:rPr>
                            <w:rFonts w:asciiTheme="majorHAnsi" w:eastAsiaTheme="majorEastAsia" w:hAnsiTheme="majorHAnsi" w:cstheme="majorBidi"/>
                            <w:sz w:val="20"/>
                            <w:lang w:val="zh-TW"/>
                          </w:rPr>
                          <w:t>挑選日期</w:t>
                        </w:r>
                        <w:r w:rsidR="003347BB">
                          <w:rPr>
                            <w:rFonts w:asciiTheme="majorHAnsi" w:eastAsiaTheme="majorEastAsia" w:hAnsiTheme="majorHAnsi" w:cstheme="majorBidi"/>
                            <w:sz w:val="20"/>
                            <w:lang w:val="zh-TW"/>
                          </w:rPr>
                          <w:t>]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快取圖案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w15="http://schemas.microsoft.com/office/word/2012/wordml">
          <w:pict>
            <v:roundrect w14:anchorId="3713EB6C" id="快取圖案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橢圓形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3347BB" w:rsidRDefault="003347BB">
                          <w:pPr>
                            <w:pStyle w:val="af5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F17583" w:rsidRPr="00F17583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TW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橢圓形 18" o:spid="_x0000_s1030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" o:allowincell="f" fillcolor="#d34817 [3204]" stroked="f">
              <v:textbox inset="0,0,0,0">
                <w:txbxContent>
                  <w:p w:rsidR="003347BB" w:rsidRDefault="003347BB">
                    <w:pPr>
                      <w:pStyle w:val="af5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F17583" w:rsidRPr="00F17583">
                      <w:rPr>
                        <w:noProof/>
                        <w:color w:val="FFFFFF" w:themeColor="background1"/>
                        <w:sz w:val="40"/>
                        <w:szCs w:val="40"/>
                        <w:lang w:val="zh-TW"/>
                      </w:rPr>
                      <w:t>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3347BB" w:rsidRDefault="003347BB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7E83" w:rsidRDefault="00C67E83">
      <w:pPr>
        <w:spacing w:after="0" w:line="240" w:lineRule="auto"/>
      </w:pPr>
      <w:r>
        <w:separator/>
      </w:r>
    </w:p>
  </w:footnote>
  <w:footnote w:type="continuationSeparator" w:id="0">
    <w:p w:rsidR="00C67E83" w:rsidRDefault="00C67E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>
    <w:nsid w:val="015130F1"/>
    <w:multiLevelType w:val="hybridMultilevel"/>
    <w:tmpl w:val="3E5A61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FF609A4"/>
    <w:multiLevelType w:val="hybridMultilevel"/>
    <w:tmpl w:val="BD88C3B8"/>
    <w:lvl w:ilvl="0" w:tplc="744856D4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C69256D0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1D12F9B"/>
    <w:multiLevelType w:val="hybridMultilevel"/>
    <w:tmpl w:val="C11AB74A"/>
    <w:lvl w:ilvl="0" w:tplc="3BD6DF1C">
      <w:start w:val="1"/>
      <w:numFmt w:val="lowerLetter"/>
      <w:lvlText w:val="%1."/>
      <w:lvlJc w:val="left"/>
      <w:pPr>
        <w:ind w:left="644" w:hanging="360"/>
      </w:pPr>
    </w:lvl>
    <w:lvl w:ilvl="1" w:tplc="04090019">
      <w:start w:val="1"/>
      <w:numFmt w:val="ideographTraditional"/>
      <w:lvlText w:val="%2、"/>
      <w:lvlJc w:val="left"/>
      <w:pPr>
        <w:ind w:left="1244" w:hanging="480"/>
      </w:pPr>
    </w:lvl>
    <w:lvl w:ilvl="2" w:tplc="0409001B">
      <w:start w:val="1"/>
      <w:numFmt w:val="lowerRoman"/>
      <w:lvlText w:val="%3."/>
      <w:lvlJc w:val="right"/>
      <w:pPr>
        <w:ind w:left="1724" w:hanging="480"/>
      </w:pPr>
    </w:lvl>
    <w:lvl w:ilvl="3" w:tplc="0409000F">
      <w:start w:val="1"/>
      <w:numFmt w:val="decimal"/>
      <w:lvlText w:val="%4."/>
      <w:lvlJc w:val="left"/>
      <w:pPr>
        <w:ind w:left="2204" w:hanging="480"/>
      </w:pPr>
    </w:lvl>
    <w:lvl w:ilvl="4" w:tplc="04090019">
      <w:start w:val="1"/>
      <w:numFmt w:val="ideographTraditional"/>
      <w:lvlText w:val="%5、"/>
      <w:lvlJc w:val="left"/>
      <w:pPr>
        <w:ind w:left="2684" w:hanging="480"/>
      </w:pPr>
    </w:lvl>
    <w:lvl w:ilvl="5" w:tplc="0409001B">
      <w:start w:val="1"/>
      <w:numFmt w:val="lowerRoman"/>
      <w:lvlText w:val="%6."/>
      <w:lvlJc w:val="right"/>
      <w:pPr>
        <w:ind w:left="3164" w:hanging="480"/>
      </w:pPr>
    </w:lvl>
    <w:lvl w:ilvl="6" w:tplc="0409000F">
      <w:start w:val="1"/>
      <w:numFmt w:val="decimal"/>
      <w:lvlText w:val="%7."/>
      <w:lvlJc w:val="left"/>
      <w:pPr>
        <w:ind w:left="3644" w:hanging="480"/>
      </w:pPr>
    </w:lvl>
    <w:lvl w:ilvl="7" w:tplc="04090019">
      <w:start w:val="1"/>
      <w:numFmt w:val="ideographTraditional"/>
      <w:lvlText w:val="%8、"/>
      <w:lvlJc w:val="left"/>
      <w:pPr>
        <w:ind w:left="4124" w:hanging="480"/>
      </w:pPr>
    </w:lvl>
    <w:lvl w:ilvl="8" w:tplc="0409001B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1FD384C"/>
    <w:multiLevelType w:val="hybridMultilevel"/>
    <w:tmpl w:val="6546B09C"/>
    <w:lvl w:ilvl="0" w:tplc="83000C6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73030EE"/>
    <w:multiLevelType w:val="hybridMultilevel"/>
    <w:tmpl w:val="A8B81D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9F46E4F"/>
    <w:multiLevelType w:val="hybridMultilevel"/>
    <w:tmpl w:val="A282EA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B7B73D0"/>
    <w:multiLevelType w:val="hybridMultilevel"/>
    <w:tmpl w:val="6360D4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C0C1F38"/>
    <w:multiLevelType w:val="hybridMultilevel"/>
    <w:tmpl w:val="C632E22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21BE20DB"/>
    <w:multiLevelType w:val="hybridMultilevel"/>
    <w:tmpl w:val="391C43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2C649BE"/>
    <w:multiLevelType w:val="hybridMultilevel"/>
    <w:tmpl w:val="A0DA69BC"/>
    <w:lvl w:ilvl="0" w:tplc="0409000F">
      <w:start w:val="1"/>
      <w:numFmt w:val="decimal"/>
      <w:lvlText w:val="%1."/>
      <w:lvlJc w:val="left"/>
      <w:pPr>
        <w:ind w:left="33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15">
    <w:nsid w:val="2C463680"/>
    <w:multiLevelType w:val="hybridMultilevel"/>
    <w:tmpl w:val="4530949C"/>
    <w:lvl w:ilvl="0" w:tplc="CA62CE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AAEBAA0">
      <w:start w:val="3"/>
      <w:numFmt w:val="taiwaneseCountingThousand"/>
      <w:lvlText w:val="%2、"/>
      <w:lvlJc w:val="left"/>
      <w:pPr>
        <w:ind w:left="2160" w:hanging="9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>
    <w:nsid w:val="2DD2099A"/>
    <w:multiLevelType w:val="hybridMultilevel"/>
    <w:tmpl w:val="A282EA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DDC0EE3"/>
    <w:multiLevelType w:val="hybridMultilevel"/>
    <w:tmpl w:val="44A60056"/>
    <w:lvl w:ilvl="0" w:tplc="68F4B8F6">
      <w:start w:val="1"/>
      <w:numFmt w:val="decimal"/>
      <w:lvlText w:val="%1."/>
      <w:lvlJc w:val="left"/>
      <w:pPr>
        <w:ind w:left="1440" w:hanging="720"/>
      </w:pPr>
      <w:rPr>
        <w:rFonts w:hint="default"/>
        <w:sz w:val="22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>
      <w:start w:val="1"/>
      <w:numFmt w:val="decimal"/>
      <w:lvlText w:val="%4."/>
      <w:lvlJc w:val="left"/>
      <w:pPr>
        <w:ind w:left="2640" w:hanging="480"/>
      </w:pPr>
    </w:lvl>
    <w:lvl w:ilvl="4" w:tplc="04090019">
      <w:start w:val="1"/>
      <w:numFmt w:val="ideographTraditional"/>
      <w:lvlText w:val="%5、"/>
      <w:lvlJc w:val="left"/>
      <w:pPr>
        <w:ind w:left="3120" w:hanging="480"/>
      </w:pPr>
    </w:lvl>
    <w:lvl w:ilvl="5" w:tplc="0409001B">
      <w:start w:val="1"/>
      <w:numFmt w:val="lowerRoman"/>
      <w:lvlText w:val="%6."/>
      <w:lvlJc w:val="right"/>
      <w:pPr>
        <w:ind w:left="3600" w:hanging="480"/>
      </w:pPr>
    </w:lvl>
    <w:lvl w:ilvl="6" w:tplc="0409000F">
      <w:start w:val="1"/>
      <w:numFmt w:val="decimal"/>
      <w:lvlText w:val="%7."/>
      <w:lvlJc w:val="left"/>
      <w:pPr>
        <w:ind w:left="4080" w:hanging="480"/>
      </w:pPr>
    </w:lvl>
    <w:lvl w:ilvl="7" w:tplc="04090019">
      <w:start w:val="1"/>
      <w:numFmt w:val="ideographTraditional"/>
      <w:lvlText w:val="%8、"/>
      <w:lvlJc w:val="left"/>
      <w:pPr>
        <w:ind w:left="4560" w:hanging="480"/>
      </w:pPr>
    </w:lvl>
    <w:lvl w:ilvl="8" w:tplc="0409001B">
      <w:start w:val="1"/>
      <w:numFmt w:val="lowerRoman"/>
      <w:lvlText w:val="%9."/>
      <w:lvlJc w:val="right"/>
      <w:pPr>
        <w:ind w:left="5040" w:hanging="480"/>
      </w:pPr>
    </w:lvl>
  </w:abstractNum>
  <w:abstractNum w:abstractNumId="18">
    <w:nsid w:val="30185391"/>
    <w:multiLevelType w:val="hybridMultilevel"/>
    <w:tmpl w:val="107E143A"/>
    <w:lvl w:ilvl="0" w:tplc="A796A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14E2893"/>
    <w:multiLevelType w:val="hybridMultilevel"/>
    <w:tmpl w:val="EF2ADCF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321489E"/>
    <w:multiLevelType w:val="hybridMultilevel"/>
    <w:tmpl w:val="4E823AE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3CC2199"/>
    <w:multiLevelType w:val="hybridMultilevel"/>
    <w:tmpl w:val="3C56349C"/>
    <w:lvl w:ilvl="0" w:tplc="0409001B">
      <w:start w:val="1"/>
      <w:numFmt w:val="lowerRoman"/>
      <w:lvlText w:val="%1."/>
      <w:lvlJc w:val="right"/>
      <w:pPr>
        <w:ind w:left="21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2">
    <w:nsid w:val="4D7E1454"/>
    <w:multiLevelType w:val="hybridMultilevel"/>
    <w:tmpl w:val="37C04590"/>
    <w:lvl w:ilvl="0" w:tplc="CD1C2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E530693"/>
    <w:multiLevelType w:val="hybridMultilevel"/>
    <w:tmpl w:val="BDFCE4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01E671B"/>
    <w:multiLevelType w:val="hybridMultilevel"/>
    <w:tmpl w:val="04CA3458"/>
    <w:lvl w:ilvl="0" w:tplc="ACE42706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04648E1"/>
    <w:multiLevelType w:val="hybridMultilevel"/>
    <w:tmpl w:val="9112D2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2CF0A36"/>
    <w:multiLevelType w:val="hybridMultilevel"/>
    <w:tmpl w:val="C60430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3B8096D"/>
    <w:multiLevelType w:val="hybridMultilevel"/>
    <w:tmpl w:val="ABECF086"/>
    <w:lvl w:ilvl="0" w:tplc="F2E025D8">
      <w:start w:val="1"/>
      <w:numFmt w:val="taiwaneseCountingThousand"/>
      <w:lvlText w:val="%1、"/>
      <w:lvlJc w:val="left"/>
      <w:pPr>
        <w:ind w:left="1004" w:hanging="720"/>
      </w:pPr>
      <w:rPr>
        <w:rFonts w:hint="default"/>
      </w:rPr>
    </w:lvl>
    <w:lvl w:ilvl="1" w:tplc="0FCAFC64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C33A0CBC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1751DFD"/>
    <w:multiLevelType w:val="hybridMultilevel"/>
    <w:tmpl w:val="04CA3458"/>
    <w:lvl w:ilvl="0" w:tplc="ACE42706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8F83F27"/>
    <w:multiLevelType w:val="hybridMultilevel"/>
    <w:tmpl w:val="EB26BA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914636F"/>
    <w:multiLevelType w:val="hybridMultilevel"/>
    <w:tmpl w:val="2B68B31C"/>
    <w:lvl w:ilvl="0" w:tplc="1B26CA72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280" w:hanging="480"/>
      </w:pPr>
    </w:lvl>
    <w:lvl w:ilvl="2" w:tplc="0409001B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31">
    <w:nsid w:val="69547937"/>
    <w:multiLevelType w:val="hybridMultilevel"/>
    <w:tmpl w:val="EBD00C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A075D26"/>
    <w:multiLevelType w:val="hybridMultilevel"/>
    <w:tmpl w:val="7F78B2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C9967E8"/>
    <w:multiLevelType w:val="hybridMultilevel"/>
    <w:tmpl w:val="DAFA55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D651A0A"/>
    <w:multiLevelType w:val="hybridMultilevel"/>
    <w:tmpl w:val="52F03A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FBD7941"/>
    <w:multiLevelType w:val="hybridMultilevel"/>
    <w:tmpl w:val="07F6E48A"/>
    <w:lvl w:ilvl="0" w:tplc="509A9204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6">
    <w:nsid w:val="719543A7"/>
    <w:multiLevelType w:val="hybridMultilevel"/>
    <w:tmpl w:val="4A0E5EFC"/>
    <w:lvl w:ilvl="0" w:tplc="2D86B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71C2EB8"/>
    <w:multiLevelType w:val="hybridMultilevel"/>
    <w:tmpl w:val="2FB23FE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8">
    <w:nsid w:val="7A404A43"/>
    <w:multiLevelType w:val="hybridMultilevel"/>
    <w:tmpl w:val="7F78B2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E66738A"/>
    <w:multiLevelType w:val="hybridMultilevel"/>
    <w:tmpl w:val="6EE6FC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18"/>
  </w:num>
  <w:num w:numId="12">
    <w:abstractNumId w:val="27"/>
  </w:num>
  <w:num w:numId="13">
    <w:abstractNumId w:val="15"/>
  </w:num>
  <w:num w:numId="14">
    <w:abstractNumId w:val="30"/>
  </w:num>
  <w:num w:numId="15">
    <w:abstractNumId w:val="36"/>
  </w:num>
  <w:num w:numId="16">
    <w:abstractNumId w:val="6"/>
  </w:num>
  <w:num w:numId="17">
    <w:abstractNumId w:val="17"/>
  </w:num>
  <w:num w:numId="18">
    <w:abstractNumId w:val="2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</w:num>
  <w:num w:numId="23">
    <w:abstractNumId w:val="13"/>
  </w:num>
  <w:num w:numId="24">
    <w:abstractNumId w:val="11"/>
  </w:num>
  <w:num w:numId="25">
    <w:abstractNumId w:val="33"/>
  </w:num>
  <w:num w:numId="26">
    <w:abstractNumId w:val="22"/>
  </w:num>
  <w:num w:numId="27">
    <w:abstractNumId w:val="9"/>
  </w:num>
  <w:num w:numId="28">
    <w:abstractNumId w:val="25"/>
  </w:num>
  <w:num w:numId="29">
    <w:abstractNumId w:val="31"/>
  </w:num>
  <w:num w:numId="30">
    <w:abstractNumId w:val="39"/>
  </w:num>
  <w:num w:numId="31">
    <w:abstractNumId w:val="26"/>
  </w:num>
  <w:num w:numId="32">
    <w:abstractNumId w:val="5"/>
  </w:num>
  <w:num w:numId="33">
    <w:abstractNumId w:val="16"/>
  </w:num>
  <w:num w:numId="34">
    <w:abstractNumId w:val="12"/>
  </w:num>
  <w:num w:numId="35">
    <w:abstractNumId w:val="37"/>
  </w:num>
  <w:num w:numId="36">
    <w:abstractNumId w:val="23"/>
  </w:num>
  <w:num w:numId="37">
    <w:abstractNumId w:val="10"/>
  </w:num>
  <w:num w:numId="38">
    <w:abstractNumId w:val="19"/>
  </w:num>
  <w:num w:numId="39">
    <w:abstractNumId w:val="20"/>
  </w:num>
  <w:num w:numId="40">
    <w:abstractNumId w:val="14"/>
  </w:num>
  <w:num w:numId="41">
    <w:abstractNumId w:val="29"/>
  </w:num>
  <w:num w:numId="42">
    <w:abstractNumId w:val="24"/>
  </w:num>
  <w:num w:numId="43">
    <w:abstractNumId w:val="28"/>
  </w:num>
  <w:num w:numId="44">
    <w:abstractNumId w:val="38"/>
  </w:num>
  <w:num w:numId="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A94"/>
    <w:rsid w:val="00023A9C"/>
    <w:rsid w:val="00041FE6"/>
    <w:rsid w:val="0005193C"/>
    <w:rsid w:val="00090996"/>
    <w:rsid w:val="000E159C"/>
    <w:rsid w:val="00121B0B"/>
    <w:rsid w:val="00130ED1"/>
    <w:rsid w:val="00184CBB"/>
    <w:rsid w:val="001964A2"/>
    <w:rsid w:val="001A55E7"/>
    <w:rsid w:val="001B3A99"/>
    <w:rsid w:val="001C496E"/>
    <w:rsid w:val="001E0B36"/>
    <w:rsid w:val="002055CE"/>
    <w:rsid w:val="00206E19"/>
    <w:rsid w:val="002139BB"/>
    <w:rsid w:val="00293343"/>
    <w:rsid w:val="0030342D"/>
    <w:rsid w:val="003347BB"/>
    <w:rsid w:val="0033526A"/>
    <w:rsid w:val="00336AA1"/>
    <w:rsid w:val="00370316"/>
    <w:rsid w:val="003A48CB"/>
    <w:rsid w:val="003E5A94"/>
    <w:rsid w:val="003F2F46"/>
    <w:rsid w:val="0041173D"/>
    <w:rsid w:val="00457F01"/>
    <w:rsid w:val="004F2FEB"/>
    <w:rsid w:val="00511183"/>
    <w:rsid w:val="00522B13"/>
    <w:rsid w:val="00523293"/>
    <w:rsid w:val="00527D4C"/>
    <w:rsid w:val="00531CDA"/>
    <w:rsid w:val="00595244"/>
    <w:rsid w:val="00595822"/>
    <w:rsid w:val="005A66CE"/>
    <w:rsid w:val="00603EA3"/>
    <w:rsid w:val="00610F1D"/>
    <w:rsid w:val="00617C36"/>
    <w:rsid w:val="0063721A"/>
    <w:rsid w:val="00645F57"/>
    <w:rsid w:val="00650BA3"/>
    <w:rsid w:val="00700C9E"/>
    <w:rsid w:val="00703538"/>
    <w:rsid w:val="00704061"/>
    <w:rsid w:val="00721B40"/>
    <w:rsid w:val="007272E3"/>
    <w:rsid w:val="00730213"/>
    <w:rsid w:val="007B5E2C"/>
    <w:rsid w:val="007C53BE"/>
    <w:rsid w:val="0081160B"/>
    <w:rsid w:val="008247F7"/>
    <w:rsid w:val="008256C1"/>
    <w:rsid w:val="00833D95"/>
    <w:rsid w:val="00872D84"/>
    <w:rsid w:val="00890311"/>
    <w:rsid w:val="008F0091"/>
    <w:rsid w:val="0090065F"/>
    <w:rsid w:val="0090510C"/>
    <w:rsid w:val="00954C20"/>
    <w:rsid w:val="009739DB"/>
    <w:rsid w:val="0099656B"/>
    <w:rsid w:val="009A7BEE"/>
    <w:rsid w:val="009E1223"/>
    <w:rsid w:val="00A443DA"/>
    <w:rsid w:val="00A55025"/>
    <w:rsid w:val="00A82D84"/>
    <w:rsid w:val="00AA529B"/>
    <w:rsid w:val="00AF6089"/>
    <w:rsid w:val="00B1197C"/>
    <w:rsid w:val="00BB71D8"/>
    <w:rsid w:val="00C3471A"/>
    <w:rsid w:val="00C408CD"/>
    <w:rsid w:val="00C6236B"/>
    <w:rsid w:val="00C67E83"/>
    <w:rsid w:val="00CD34B3"/>
    <w:rsid w:val="00CE0DAD"/>
    <w:rsid w:val="00D0740E"/>
    <w:rsid w:val="00D87FD5"/>
    <w:rsid w:val="00DC1991"/>
    <w:rsid w:val="00DC373B"/>
    <w:rsid w:val="00DF346D"/>
    <w:rsid w:val="00E136FF"/>
    <w:rsid w:val="00E14E54"/>
    <w:rsid w:val="00E21F80"/>
    <w:rsid w:val="00E44A34"/>
    <w:rsid w:val="00E55368"/>
    <w:rsid w:val="00E9647F"/>
    <w:rsid w:val="00EA55FA"/>
    <w:rsid w:val="00EF1289"/>
    <w:rsid w:val="00F17583"/>
    <w:rsid w:val="00F3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1">
    <w:name w:val="標題 2 字元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1">
    <w:name w:val="標題 3 字元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a5">
    <w:name w:val="標題 字元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a7">
    <w:name w:val="副標題 字元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customStyle="1" w:styleId="a9">
    <w:name w:val="頁尾 字元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1"/>
    <w:link w:val="ab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d">
    <w:name w:val="Block Text"/>
    <w:aliases w:val="區塊引述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頁首 字元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customStyle="1" w:styleId="41">
    <w:name w:val="標題 4 字元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1">
    <w:name w:val="標題 5 字元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0">
    <w:name w:val="標題 6 字元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0">
    <w:name w:val="標題 7 字元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0">
    <w:name w:val="標題 8 字元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0">
    <w:name w:val="標題 9 字元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  <w:sz w:val="24"/>
    </w:rPr>
  </w:style>
  <w:style w:type="character" w:customStyle="1" w:styleId="af8">
    <w:name w:val="引文 字元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a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2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d">
    <w:name w:val="List Paragraph"/>
    <w:basedOn w:val="a0"/>
    <w:uiPriority w:val="34"/>
    <w:qFormat/>
    <w:rsid w:val="003E5A94"/>
    <w:pPr>
      <w:ind w:leftChars="200" w:left="480"/>
    </w:pPr>
  </w:style>
  <w:style w:type="character" w:styleId="afe">
    <w:name w:val="Hyperlink"/>
    <w:basedOn w:val="a1"/>
    <w:uiPriority w:val="99"/>
    <w:unhideWhenUsed/>
    <w:rsid w:val="00700C9E"/>
    <w:rPr>
      <w:color w:val="CC9900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1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1">
    <w:name w:val="標題 2 字元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1">
    <w:name w:val="標題 3 字元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a5">
    <w:name w:val="標題 字元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a7">
    <w:name w:val="副標題 字元"/>
    <w:basedOn w:val="a1"/>
    <w:link w:val="a6"/>
    <w:uiPriority w:val="11"/>
    <w:rPr>
      <w:rFonts w:asciiTheme="majorHAnsi" w:hAnsiTheme="majorHAnsi" w:cstheme="min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</w:pPr>
  </w:style>
  <w:style w:type="character" w:customStyle="1" w:styleId="a9">
    <w:name w:val="頁尾 字元"/>
    <w:basedOn w:val="a1"/>
    <w:link w:val="a8"/>
    <w:uiPriority w:val="99"/>
    <w:rPr>
      <w:rFonts w:cs="Times New Roman"/>
      <w:color w:val="000000" w:themeColor="text1"/>
      <w:szCs w:val="20"/>
    </w:rPr>
  </w:style>
  <w:style w:type="paragraph" w:styleId="aa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1"/>
    <w:link w:val="ab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d">
    <w:name w:val="Block Text"/>
    <w:aliases w:val="區塊引述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f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頁首 字元"/>
    <w:basedOn w:val="a1"/>
    <w:link w:val="af0"/>
    <w:uiPriority w:val="99"/>
    <w:rPr>
      <w:rFonts w:cs="Times New Roman"/>
      <w:color w:val="000000" w:themeColor="text1"/>
      <w:szCs w:val="20"/>
    </w:rPr>
  </w:style>
  <w:style w:type="character" w:customStyle="1" w:styleId="41">
    <w:name w:val="標題 4 字元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1">
    <w:name w:val="標題 5 字元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0">
    <w:name w:val="標題 6 字元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0">
    <w:name w:val="標題 7 字元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0">
    <w:name w:val="標題 8 字元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0">
    <w:name w:val="標題 9 字元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f2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f3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4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5">
    <w:name w:val="No Spacing"/>
    <w:basedOn w:val="a0"/>
    <w:uiPriority w:val="1"/>
    <w:qFormat/>
    <w:pPr>
      <w:spacing w:after="0" w:line="240" w:lineRule="auto"/>
    </w:pPr>
  </w:style>
  <w:style w:type="character" w:styleId="af6">
    <w:name w:val="Placeholder Text"/>
    <w:basedOn w:val="a1"/>
    <w:uiPriority w:val="99"/>
    <w:semiHidden/>
    <w:rPr>
      <w:color w:val="808080"/>
    </w:rPr>
  </w:style>
  <w:style w:type="paragraph" w:styleId="af7">
    <w:name w:val="Quote"/>
    <w:basedOn w:val="a0"/>
    <w:link w:val="af8"/>
    <w:uiPriority w:val="29"/>
    <w:qFormat/>
    <w:rPr>
      <w:i/>
      <w:color w:val="808080" w:themeColor="background1" w:themeShade="80"/>
      <w:sz w:val="24"/>
    </w:rPr>
  </w:style>
  <w:style w:type="character" w:customStyle="1" w:styleId="af8">
    <w:name w:val="引文 字元"/>
    <w:basedOn w:val="a1"/>
    <w:link w:val="af7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9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a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b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c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2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2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d">
    <w:name w:val="List Paragraph"/>
    <w:basedOn w:val="a0"/>
    <w:uiPriority w:val="34"/>
    <w:qFormat/>
    <w:rsid w:val="003E5A94"/>
    <w:pPr>
      <w:ind w:leftChars="200" w:left="480"/>
    </w:pPr>
  </w:style>
  <w:style w:type="character" w:styleId="afe">
    <w:name w:val="Hyperlink"/>
    <w:basedOn w:val="a1"/>
    <w:uiPriority w:val="99"/>
    <w:unhideWhenUsed/>
    <w:rsid w:val="00700C9E"/>
    <w:rPr>
      <w:color w:val="CC99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35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&#22577;&#21578;%20(&#20844;&#27491;&#20027;&#38988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D83272-1AE2-47DD-AF5A-E921B57E79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66D40B96-2091-4D1B-9962-CAC810BDD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(公正主題)</Template>
  <TotalTime>163</TotalTime>
  <Pages>21</Pages>
  <Words>2100</Words>
  <Characters>11970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Winsock_FinalProject</dc:title>
  <dc:subject>UDP聊天室+傳送圖片</dc:subject>
  <dc:creator>admin</dc:creator>
  <cp:lastModifiedBy>Shih</cp:lastModifiedBy>
  <cp:revision>11</cp:revision>
  <dcterms:created xsi:type="dcterms:W3CDTF">2016-05-25T13:38:00Z</dcterms:created>
  <dcterms:modified xsi:type="dcterms:W3CDTF">2016-06-13T22:19:00Z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